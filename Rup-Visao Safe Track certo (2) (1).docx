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C4812" w14:textId="3A975447" w:rsidR="003728E1" w:rsidRDefault="003728E1">
      <w:pPr>
        <w:pStyle w:val="Ttulo"/>
        <w:jc w:val="right"/>
      </w:pPr>
      <w:r>
        <w:fldChar w:fldCharType="begin"/>
      </w:r>
      <w:r>
        <w:instrText>SUBJECT  \* MERGEFORMAT</w:instrText>
      </w:r>
      <w:r>
        <w:fldChar w:fldCharType="separate"/>
      </w:r>
      <w:r w:rsidR="00E435FE">
        <w:t>Safe Track</w:t>
      </w:r>
      <w:r>
        <w:fldChar w:fldCharType="end"/>
      </w:r>
    </w:p>
    <w:p w14:paraId="0CF5BBB9" w14:textId="54417ED5" w:rsidR="003728E1" w:rsidRDefault="00C621D4">
      <w:pPr>
        <w:pStyle w:val="Ttulo"/>
        <w:jc w:val="right"/>
      </w:pPr>
      <w:r>
        <w:fldChar w:fldCharType="begin"/>
      </w:r>
      <w:r>
        <w:instrText>TITLE  \* MERGEFORMAT</w:instrText>
      </w:r>
      <w:r>
        <w:fldChar w:fldCharType="separate"/>
      </w:r>
      <w:proofErr w:type="spellStart"/>
      <w:r w:rsidR="00E435FE">
        <w:t>Visão</w:t>
      </w:r>
      <w:proofErr w:type="spellEnd"/>
      <w:r>
        <w:fldChar w:fldCharType="end"/>
      </w:r>
    </w:p>
    <w:p w14:paraId="4A2F723C" w14:textId="77777777" w:rsidR="003728E1" w:rsidRDefault="003728E1">
      <w:pPr>
        <w:pStyle w:val="Ttulo"/>
        <w:jc w:val="right"/>
      </w:pPr>
    </w:p>
    <w:p w14:paraId="193E5352" w14:textId="692371DE" w:rsidR="003728E1" w:rsidRDefault="003728E1">
      <w:pPr>
        <w:pStyle w:val="Ttul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Versão</w:t>
      </w:r>
      <w:proofErr w:type="spellEnd"/>
      <w:r>
        <w:rPr>
          <w:sz w:val="28"/>
          <w:szCs w:val="28"/>
        </w:rPr>
        <w:t xml:space="preserve"> </w:t>
      </w:r>
      <w:r w:rsidR="00B430AB">
        <w:rPr>
          <w:sz w:val="28"/>
          <w:szCs w:val="28"/>
        </w:rPr>
        <w:t>2</w:t>
      </w:r>
      <w:r>
        <w:rPr>
          <w:sz w:val="28"/>
          <w:szCs w:val="28"/>
        </w:rPr>
        <w:t>.0</w:t>
      </w:r>
    </w:p>
    <w:p w14:paraId="070F3D5F" w14:textId="77777777" w:rsidR="003728E1" w:rsidRDefault="003728E1">
      <w:pPr>
        <w:pStyle w:val="Ttulo"/>
        <w:rPr>
          <w:sz w:val="28"/>
          <w:szCs w:val="28"/>
        </w:rPr>
      </w:pPr>
    </w:p>
    <w:p w14:paraId="6EB20B0C" w14:textId="77777777" w:rsidR="003728E1" w:rsidRDefault="003728E1"/>
    <w:p w14:paraId="32421AD4" w14:textId="77777777" w:rsidR="003728E1" w:rsidRDefault="003728E1">
      <w:pPr>
        <w:rPr>
          <w:lang w:val="fr-FR"/>
        </w:rPr>
        <w:sectPr w:rsidR="003728E1">
          <w:headerReference w:type="default" r:id="rId10"/>
          <w:footerReference w:type="default" r:id="rId11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14:paraId="2D0C059E" w14:textId="77777777" w:rsidR="003728E1" w:rsidRDefault="003728E1">
      <w:pPr>
        <w:pStyle w:val="Ttulo"/>
        <w:rPr>
          <w:lang w:val="pt-BR"/>
        </w:rPr>
      </w:pPr>
      <w:r w:rsidRPr="5ACA1E2C"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3728E1" w14:paraId="11D72FCA" w14:textId="77777777" w:rsidTr="5ACA1E2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046A1" w14:textId="77777777" w:rsidR="003728E1" w:rsidRDefault="003728E1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26C39" w14:textId="77777777" w:rsidR="003728E1" w:rsidRDefault="003728E1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EA976" w14:textId="77777777" w:rsidR="003728E1" w:rsidRDefault="003728E1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7FD24" w14:textId="77777777" w:rsidR="003728E1" w:rsidRDefault="003728E1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Autor</w:t>
            </w:r>
          </w:p>
        </w:tc>
      </w:tr>
      <w:tr w:rsidR="003728E1" w14:paraId="6187EEBD" w14:textId="77777777" w:rsidTr="5ACA1E2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10678" w14:textId="7C909808" w:rsidR="003728E1" w:rsidRDefault="02106758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01</w:t>
            </w:r>
            <w:r w:rsidR="005526AA" w:rsidRPr="5ACA1E2C">
              <w:rPr>
                <w:lang w:val="pt-BR"/>
              </w:rPr>
              <w:t>/0</w:t>
            </w:r>
            <w:r w:rsidR="71AA4856" w:rsidRPr="5ACA1E2C">
              <w:rPr>
                <w:lang w:val="pt-BR"/>
              </w:rPr>
              <w:t>9</w:t>
            </w:r>
            <w:r w:rsidR="005526AA" w:rsidRPr="5ACA1E2C">
              <w:rPr>
                <w:lang w:val="pt-BR"/>
              </w:rPr>
              <w:t>/2025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D1E8" w14:textId="5852C55C" w:rsidR="003728E1" w:rsidRDefault="005526AA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E807C" w14:textId="75922BC3" w:rsidR="003728E1" w:rsidRDefault="005526AA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Versão inicial</w:t>
            </w:r>
            <w:r w:rsidR="5AE38D01" w:rsidRPr="5ACA1E2C">
              <w:rPr>
                <w:lang w:val="pt-BR"/>
              </w:rPr>
              <w:t xml:space="preserve">, planejamento do </w:t>
            </w:r>
            <w:proofErr w:type="spellStart"/>
            <w:r w:rsidR="5AE38D01" w:rsidRPr="5ACA1E2C">
              <w:rPr>
                <w:lang w:val="pt-BR"/>
              </w:rPr>
              <w:t>template</w:t>
            </w:r>
            <w:proofErr w:type="spellEnd"/>
            <w:r w:rsidR="5AE38D01" w:rsidRPr="5ACA1E2C">
              <w:rPr>
                <w:lang w:val="pt-BR"/>
              </w:rPr>
              <w:t xml:space="preserve"> e pesquisa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3C84C" w14:textId="6AFA2C1A" w:rsidR="003728E1" w:rsidRDefault="005526AA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Elaine de Lana Lopes</w:t>
            </w:r>
            <w:r w:rsidR="0D10F0EF" w:rsidRPr="5ACA1E2C">
              <w:rPr>
                <w:lang w:val="pt-BR"/>
              </w:rPr>
              <w:t xml:space="preserve"> e Gustavo H. Rodrigues de Toledo</w:t>
            </w:r>
          </w:p>
        </w:tc>
      </w:tr>
      <w:tr w:rsidR="003728E1" w14:paraId="33FF143D" w14:textId="77777777" w:rsidTr="5ACA1E2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EAE7D" w14:textId="274E5BC3" w:rsidR="003728E1" w:rsidRDefault="4A6D3B5E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0</w:t>
            </w:r>
            <w:r w:rsidR="00742E05" w:rsidRPr="5ACA1E2C">
              <w:rPr>
                <w:lang w:val="pt-BR"/>
              </w:rPr>
              <w:t>4/0</w:t>
            </w:r>
            <w:r w:rsidR="6AF2247F" w:rsidRPr="5ACA1E2C">
              <w:rPr>
                <w:lang w:val="pt-BR"/>
              </w:rPr>
              <w:t>9</w:t>
            </w:r>
            <w:r w:rsidR="00742E05" w:rsidRPr="5ACA1E2C">
              <w:rPr>
                <w:lang w:val="pt-BR"/>
              </w:rPr>
              <w:t>/2025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8C57C" w14:textId="1230F983" w:rsidR="003728E1" w:rsidRDefault="00742E05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CD1E1" w14:textId="4BDB1B22" w:rsidR="003728E1" w:rsidRDefault="6651BD30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Inserção de informações, organização de tópicos e finalização.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C888B" w14:textId="633C09DB" w:rsidR="003728E1" w:rsidRDefault="49961025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Elaine de Lana Lopes e Gustavo H. Rodrigues de Toledo</w:t>
            </w:r>
          </w:p>
        </w:tc>
      </w:tr>
      <w:tr w:rsidR="003728E1" w14:paraId="6E2F793D" w14:textId="77777777" w:rsidTr="5ACA1E2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83689" w14:textId="092FFB91" w:rsidR="003728E1" w:rsidRDefault="717095B5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02/10/2025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0FF75" w14:textId="19DEBEBD" w:rsidR="003728E1" w:rsidRDefault="717095B5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2.0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5159A" w14:textId="1471E83B" w:rsidR="003728E1" w:rsidRDefault="717095B5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Revisão, correção e atualização das informações.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A9695" w14:textId="03B0DA88" w:rsidR="003728E1" w:rsidRDefault="717095B5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Elaine de Lana Lopes e Gustavo H. Rodrigues de Toledo</w:t>
            </w:r>
          </w:p>
        </w:tc>
      </w:tr>
      <w:tr w:rsidR="003728E1" w14:paraId="3A6D8830" w14:textId="77777777" w:rsidTr="5ACA1E2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B1253" w14:textId="449B6481" w:rsidR="003728E1" w:rsidRDefault="7F40F52B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04/10/2025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AB99F" w14:textId="3B9F068B" w:rsidR="003728E1" w:rsidRDefault="7F40F52B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2.0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FB677" w14:textId="6BEE88EC" w:rsidR="003728E1" w:rsidRDefault="7F40F52B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Revisão, correções e atualizações de informações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0C25D" w14:textId="2C01AA3E" w:rsidR="003728E1" w:rsidRDefault="4221EA58" w:rsidP="5ACA1E2C">
            <w:pPr>
              <w:pStyle w:val="Tabletext"/>
              <w:rPr>
                <w:lang w:val="pt-BR"/>
              </w:rPr>
            </w:pPr>
            <w:r w:rsidRPr="5ACA1E2C">
              <w:rPr>
                <w:lang w:val="pt-BR"/>
              </w:rPr>
              <w:t>Elaine de Lana Lopes e Gustavo H. Rodrigues de Toledo</w:t>
            </w:r>
          </w:p>
          <w:p w14:paraId="3587EBCB" w14:textId="1AC5F82E" w:rsidR="003728E1" w:rsidRDefault="003728E1">
            <w:pPr>
              <w:pStyle w:val="Tabletext"/>
              <w:rPr>
                <w:lang w:val="pt-BR"/>
              </w:rPr>
            </w:pPr>
          </w:p>
        </w:tc>
      </w:tr>
    </w:tbl>
    <w:p w14:paraId="170E712E" w14:textId="77777777" w:rsidR="003728E1" w:rsidRDefault="003728E1">
      <w:pPr>
        <w:rPr>
          <w:lang w:val="pt-BR"/>
        </w:rPr>
      </w:pPr>
    </w:p>
    <w:p w14:paraId="2018C017" w14:textId="77777777" w:rsidR="003728E1" w:rsidRPr="00B430AB" w:rsidRDefault="003728E1" w:rsidP="00B430AB">
      <w:pPr>
        <w:pStyle w:val="Ttulo"/>
      </w:pPr>
      <w:r w:rsidRPr="5ACA1E2C">
        <w:rPr>
          <w:lang w:val="pt-BR"/>
        </w:rPr>
        <w:br w:type="page"/>
      </w:r>
      <w:proofErr w:type="spellStart"/>
      <w:r w:rsidRPr="00B430AB">
        <w:lastRenderedPageBreak/>
        <w:t>Índice</w:t>
      </w:r>
      <w:proofErr w:type="spellEnd"/>
      <w:r w:rsidRPr="00B430AB">
        <w:t xml:space="preserve"> </w:t>
      </w:r>
      <w:proofErr w:type="spellStart"/>
      <w:r w:rsidRPr="00B430AB">
        <w:t>Analítico</w:t>
      </w:r>
      <w:proofErr w:type="spellEnd"/>
    </w:p>
    <w:p w14:paraId="35963F31" w14:textId="587F110B" w:rsidR="00B430AB" w:rsidRDefault="003728E1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B430AB" w:rsidRPr="007E5890">
        <w:rPr>
          <w:noProof/>
          <w:lang w:val="pt-BR"/>
        </w:rPr>
        <w:t>1.</w:t>
      </w:r>
      <w:r w:rsidR="00B430AB"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="00B430AB" w:rsidRPr="007E5890">
        <w:rPr>
          <w:noProof/>
          <w:lang w:val="pt-BR"/>
        </w:rPr>
        <w:t>Introdução</w:t>
      </w:r>
      <w:r w:rsidR="00B430AB">
        <w:rPr>
          <w:noProof/>
        </w:rPr>
        <w:tab/>
      </w:r>
      <w:r w:rsidR="00B430AB">
        <w:rPr>
          <w:noProof/>
        </w:rPr>
        <w:fldChar w:fldCharType="begin"/>
      </w:r>
      <w:r w:rsidR="00B430AB">
        <w:rPr>
          <w:noProof/>
        </w:rPr>
        <w:instrText xml:space="preserve"> PAGEREF _Toc210498709 \h </w:instrText>
      </w:r>
      <w:r w:rsidR="00B430AB">
        <w:rPr>
          <w:noProof/>
        </w:rPr>
      </w:r>
      <w:r w:rsidR="00B430AB">
        <w:rPr>
          <w:noProof/>
        </w:rPr>
        <w:fldChar w:fldCharType="separate"/>
      </w:r>
      <w:r w:rsidR="00B430AB">
        <w:rPr>
          <w:noProof/>
        </w:rPr>
        <w:t>4</w:t>
      </w:r>
      <w:r w:rsidR="00B430AB">
        <w:rPr>
          <w:noProof/>
        </w:rPr>
        <w:fldChar w:fldCharType="end"/>
      </w:r>
    </w:p>
    <w:p w14:paraId="60030F18" w14:textId="3228B904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066F2D1" w14:textId="1E32C444" w:rsidR="00B430AB" w:rsidRDefault="00B430AB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Posicionamento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87E39BB" w14:textId="7117ED74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2.1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Descrição do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D7993DF" w14:textId="766DF00D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2.2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Sentença de Posição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2AC328" w14:textId="71B23CF6" w:rsidR="00B430AB" w:rsidRDefault="00B430AB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Descrições dos Envolvidos e 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8D93A6" w14:textId="612EEC59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3.1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Resumo dos Envolvidos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661108" w14:textId="26C680BC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3.2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Resumo dos 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A855EC" w14:textId="6E6CC6DC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3.3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Ambiente do Usuário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FF4F56F" w14:textId="75258664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3.4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Resumo das Principais Necessidades dos Envolvidos ou 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3786DBA" w14:textId="5ABB6124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3.5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Alternativas e Concorrência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E166093" w14:textId="2C0B187D" w:rsidR="00B430AB" w:rsidRDefault="00B430AB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Visão Geral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B839F5F" w14:textId="548F8C8C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4.1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Perspectiva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385F3A6" w14:textId="11A8CD7C" w:rsidR="00B430AB" w:rsidRDefault="00B430AB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4.2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Suposições e Dependências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4E115FA" w14:textId="4042215D" w:rsidR="00B430AB" w:rsidRDefault="00B430AB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Recursos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A14D629" w14:textId="3684B0C8" w:rsidR="00B430AB" w:rsidRDefault="00B430AB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</w:pPr>
      <w:r w:rsidRPr="007E5890">
        <w:rPr>
          <w:noProof/>
          <w:lang w:val="pt-BR"/>
        </w:rPr>
        <w:t>6.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2"/>
          <w:lang w:val="pt-BR" w:eastAsia="pt-BR"/>
          <w14:ligatures w14:val="standardContextual"/>
        </w:rPr>
        <w:tab/>
      </w:r>
      <w:r w:rsidRPr="007E5890">
        <w:rPr>
          <w:noProof/>
          <w:lang w:val="pt-BR"/>
        </w:rPr>
        <w:t>Outros Requisitos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_Toc210498724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54D1EE2" w14:textId="3C68C188" w:rsidR="003728E1" w:rsidRDefault="003728E1" w:rsidP="5ACA1E2C">
      <w:pPr>
        <w:pStyle w:val="Ttulo"/>
        <w:rPr>
          <w:lang w:val="pt-BR"/>
        </w:rPr>
      </w:pPr>
      <w:r>
        <w:fldChar w:fldCharType="end"/>
      </w:r>
      <w:r w:rsidRPr="5ACA1E2C">
        <w:rPr>
          <w:lang w:val="pt-BR"/>
        </w:rPr>
        <w:br w:type="page"/>
      </w:r>
      <w:r>
        <w:lastRenderedPageBreak/>
        <w:fldChar w:fldCharType="begin"/>
      </w:r>
      <w:r>
        <w:instrText xml:space="preserve"> TITLE  \* MERGEFORMAT </w:instrText>
      </w:r>
      <w:r>
        <w:fldChar w:fldCharType="separate"/>
      </w:r>
      <w:proofErr w:type="spellStart"/>
      <w:r w:rsidR="005526AA">
        <w:t>Visão</w:t>
      </w:r>
      <w:proofErr w:type="spellEnd"/>
      <w:r>
        <w:fldChar w:fldCharType="end"/>
      </w:r>
    </w:p>
    <w:p w14:paraId="642CD79E" w14:textId="77777777" w:rsidR="005526AA" w:rsidRPr="005526AA" w:rsidRDefault="005526AA" w:rsidP="5ACA1E2C">
      <w:pPr>
        <w:rPr>
          <w:lang w:val="pt-BR"/>
        </w:rPr>
      </w:pPr>
    </w:p>
    <w:p w14:paraId="6AA69C84" w14:textId="77777777" w:rsidR="003728E1" w:rsidRDefault="003728E1" w:rsidP="5ACA1E2C">
      <w:pPr>
        <w:pStyle w:val="Ttulo1"/>
        <w:ind w:left="1080" w:hanging="360"/>
        <w:rPr>
          <w:sz w:val="20"/>
          <w:szCs w:val="20"/>
          <w:lang w:val="pt-BR"/>
        </w:rPr>
      </w:pPr>
      <w:bookmarkStart w:id="0" w:name="_Toc512930904"/>
      <w:bookmarkStart w:id="1" w:name="_Toc456600917"/>
      <w:bookmarkStart w:id="2" w:name="_Toc456598586"/>
      <w:bookmarkStart w:id="3" w:name="_Toc452813577"/>
      <w:bookmarkStart w:id="4" w:name="_Toc436203377"/>
      <w:bookmarkStart w:id="5" w:name="_Toc210498709"/>
      <w:r w:rsidRPr="5ACA1E2C">
        <w:rPr>
          <w:sz w:val="20"/>
          <w:szCs w:val="20"/>
          <w:lang w:val="pt-BR"/>
        </w:rPr>
        <w:t>Introdução</w:t>
      </w:r>
      <w:bookmarkEnd w:id="0"/>
      <w:bookmarkEnd w:id="1"/>
      <w:bookmarkEnd w:id="2"/>
      <w:bookmarkEnd w:id="5"/>
    </w:p>
    <w:p w14:paraId="67D30725" w14:textId="6E55613D" w:rsidR="0076111D" w:rsidRPr="0076111D" w:rsidRDefault="0076111D" w:rsidP="5ACA1E2C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 xml:space="preserve">A finalidade deste documento é coletar, analisar e definir as necessidades e características de nível superior </w:t>
      </w:r>
      <w:r w:rsidR="4910E90A" w:rsidRPr="5ACA1E2C">
        <w:rPr>
          <w:lang w:val="pt-BR"/>
        </w:rPr>
        <w:t>do Safe</w:t>
      </w:r>
      <w:r w:rsidRPr="5ACA1E2C">
        <w:rPr>
          <w:lang w:val="pt-BR"/>
        </w:rPr>
        <w:t xml:space="preserve"> Track. Ele enfoca os recursos de que os envolvidos e usuários-alvo precisam e mostra por que essas necessidades existem.</w:t>
      </w:r>
    </w:p>
    <w:p w14:paraId="51CBA574" w14:textId="77777777" w:rsidR="003728E1" w:rsidRDefault="003728E1">
      <w:pPr>
        <w:pStyle w:val="Ttulo2"/>
        <w:rPr>
          <w:lang w:val="pt-BR"/>
        </w:rPr>
      </w:pPr>
      <w:bookmarkStart w:id="6" w:name="_Toc512930905"/>
      <w:bookmarkStart w:id="7" w:name="_Toc456600921"/>
      <w:bookmarkStart w:id="8" w:name="_Toc456598590"/>
      <w:bookmarkStart w:id="9" w:name="_Toc210498710"/>
      <w:r w:rsidRPr="5ACA1E2C">
        <w:rPr>
          <w:lang w:val="pt-BR"/>
        </w:rPr>
        <w:t>Referências</w:t>
      </w:r>
      <w:bookmarkEnd w:id="6"/>
      <w:bookmarkEnd w:id="7"/>
      <w:bookmarkEnd w:id="8"/>
      <w:bookmarkEnd w:id="9"/>
    </w:p>
    <w:p w14:paraId="340F3C59" w14:textId="5F951DC0" w:rsidR="00F05979" w:rsidRPr="0076111D" w:rsidRDefault="56DE864C" w:rsidP="2A7609FC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Apresentação inicial do projeto: Safe-Track</w:t>
      </w:r>
    </w:p>
    <w:p w14:paraId="769A49F4" w14:textId="0B8205C2" w:rsidR="00F05979" w:rsidRPr="0076111D" w:rsidRDefault="67814693" w:rsidP="00F05979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 xml:space="preserve">Monografia </w:t>
      </w:r>
      <w:proofErr w:type="spellStart"/>
      <w:r w:rsidRPr="5ACA1E2C">
        <w:rPr>
          <w:lang w:val="pt-BR"/>
        </w:rPr>
        <w:t>Feeteps</w:t>
      </w:r>
      <w:proofErr w:type="spellEnd"/>
      <w:r w:rsidRPr="5ACA1E2C">
        <w:rPr>
          <w:lang w:val="pt-BR"/>
        </w:rPr>
        <w:t xml:space="preserve"> do projeto: Safe-Track</w:t>
      </w:r>
      <w:r w:rsidR="00F05979">
        <w:br/>
      </w:r>
      <w:r w:rsidR="00F05979" w:rsidRPr="5ACA1E2C">
        <w:rPr>
          <w:lang w:val="pt-BR"/>
        </w:rPr>
        <w:t>Material de aula da disciplina de ADS</w:t>
      </w:r>
      <w:r w:rsidR="00F05979">
        <w:br/>
      </w:r>
      <w:r w:rsidR="00F05979" w:rsidRPr="5ACA1E2C">
        <w:rPr>
          <w:lang w:val="pt-BR"/>
        </w:rPr>
        <w:t xml:space="preserve">Glossário </w:t>
      </w:r>
      <w:proofErr w:type="spellStart"/>
      <w:r w:rsidR="00F05979" w:rsidRPr="5ACA1E2C">
        <w:rPr>
          <w:lang w:val="pt-BR"/>
        </w:rPr>
        <w:t>Ambroserve</w:t>
      </w:r>
      <w:proofErr w:type="spellEnd"/>
    </w:p>
    <w:p w14:paraId="20D311C5" w14:textId="77777777" w:rsidR="003728E1" w:rsidRDefault="003728E1">
      <w:pPr>
        <w:pStyle w:val="Ttulo1"/>
        <w:ind w:left="1080" w:hanging="360"/>
        <w:rPr>
          <w:sz w:val="20"/>
          <w:szCs w:val="20"/>
          <w:lang w:val="pt-BR"/>
        </w:rPr>
      </w:pPr>
      <w:bookmarkStart w:id="10" w:name="_Toc512930906"/>
      <w:bookmarkStart w:id="11" w:name="_Toc210498711"/>
      <w:r w:rsidRPr="5ACA1E2C">
        <w:rPr>
          <w:sz w:val="20"/>
          <w:szCs w:val="20"/>
          <w:lang w:val="pt-BR"/>
        </w:rPr>
        <w:t>Posicionamento</w:t>
      </w:r>
      <w:bookmarkEnd w:id="3"/>
      <w:bookmarkEnd w:id="4"/>
      <w:bookmarkEnd w:id="10"/>
      <w:bookmarkEnd w:id="11"/>
    </w:p>
    <w:p w14:paraId="5C5D6BBC" w14:textId="77777777" w:rsidR="003728E1" w:rsidRDefault="003728E1">
      <w:pPr>
        <w:pStyle w:val="Ttulo2"/>
        <w:rPr>
          <w:lang w:val="pt-BR"/>
        </w:rPr>
      </w:pPr>
      <w:bookmarkStart w:id="12" w:name="_Toc512930907"/>
      <w:bookmarkStart w:id="13" w:name="_Toc452813579"/>
      <w:bookmarkStart w:id="14" w:name="_Toc436203379"/>
      <w:bookmarkStart w:id="15" w:name="_Toc210498712"/>
      <w:r w:rsidRPr="5ACA1E2C">
        <w:rPr>
          <w:lang w:val="pt-BR"/>
        </w:rPr>
        <w:t>Descrição do Problema</w:t>
      </w:r>
      <w:bookmarkEnd w:id="12"/>
      <w:bookmarkEnd w:id="13"/>
      <w:bookmarkEnd w:id="14"/>
      <w:bookmarkEnd w:id="15"/>
    </w:p>
    <w:p w14:paraId="06FAFBD8" w14:textId="67FB439D" w:rsidR="003728E1" w:rsidRDefault="003728E1">
      <w:pPr>
        <w:pStyle w:val="InfoBlue"/>
        <w:rPr>
          <w:lang w:val="pt-BR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3728E1" w14:paraId="6342FAB8" w14:textId="77777777" w:rsidTr="5ACA1E2C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59C3A33" w14:textId="77777777" w:rsidR="003728E1" w:rsidRDefault="003728E1">
            <w:pPr>
              <w:pStyle w:val="Corpodetexto"/>
              <w:keepNext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>O problema</w:t>
            </w:r>
          </w:p>
        </w:tc>
        <w:tc>
          <w:tcPr>
            <w:tcW w:w="52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3FF9B6B" w14:textId="0DD9F8AE" w:rsidR="003728E1" w:rsidRDefault="003728E1">
            <w:pPr>
              <w:pStyle w:val="InfoBlue"/>
              <w:rPr>
                <w:lang w:val="pt-BR"/>
              </w:rPr>
            </w:pPr>
          </w:p>
          <w:p w14:paraId="3571A13A" w14:textId="5A577F00" w:rsidR="000B20D1" w:rsidRPr="000B20D1" w:rsidRDefault="5EF62DA8" w:rsidP="000B20D1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Falta de controle do</w:t>
            </w:r>
            <w:r w:rsidR="39C680F7" w:rsidRPr="5ACA1E2C">
              <w:rPr>
                <w:lang w:val="pt-BR"/>
              </w:rPr>
              <w:t xml:space="preserve"> público em geral que</w:t>
            </w:r>
            <w:r w:rsidRPr="5ACA1E2C">
              <w:rPr>
                <w:lang w:val="pt-BR"/>
              </w:rPr>
              <w:t xml:space="preserve"> acessam a Fatec Campinas</w:t>
            </w:r>
          </w:p>
        </w:tc>
      </w:tr>
      <w:tr w:rsidR="003728E1" w14:paraId="513E4777" w14:textId="77777777" w:rsidTr="5ACA1E2C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B995E15" w14:textId="77777777" w:rsidR="003728E1" w:rsidRDefault="003728E1" w:rsidP="5ACA1E2C">
            <w:pPr>
              <w:pStyle w:val="Corpodetexto"/>
              <w:keepNext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>afeta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5BAFB0E" w14:textId="751F3A54" w:rsidR="000B20D1" w:rsidRPr="000B20D1" w:rsidRDefault="5EF62DA8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Faculdade, alunos, professores, funcionários</w:t>
            </w:r>
          </w:p>
        </w:tc>
      </w:tr>
      <w:tr w:rsidR="003728E1" w14:paraId="7D9502D0" w14:textId="77777777" w:rsidTr="5ACA1E2C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D4871FA" w14:textId="7CA909EB" w:rsidR="003728E1" w:rsidRDefault="5224C41A" w:rsidP="5ACA1E2C">
            <w:pPr>
              <w:pStyle w:val="Corpodetexto"/>
              <w:keepNext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>Cujo impacto é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F49642E" w14:textId="26817C77" w:rsidR="000B20D1" w:rsidRPr="000B20D1" w:rsidRDefault="7A92868E" w:rsidP="2A7609F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A segurança das pessoas que frequentam a Faculdade é comprometida, devido </w:t>
            </w:r>
            <w:r w:rsidR="49C786C2" w:rsidRPr="5ACA1E2C">
              <w:rPr>
                <w:lang w:val="pt-BR"/>
              </w:rPr>
              <w:t>à</w:t>
            </w:r>
            <w:r w:rsidRPr="5ACA1E2C">
              <w:rPr>
                <w:lang w:val="pt-BR"/>
              </w:rPr>
              <w:t xml:space="preserve"> falta de controle de acesso de pessoas não autorizadas</w:t>
            </w:r>
          </w:p>
        </w:tc>
      </w:tr>
      <w:tr w:rsidR="003728E1" w14:paraId="7231F5C5" w14:textId="77777777" w:rsidTr="5ACA1E2C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899D80D" w14:textId="77777777" w:rsidR="003728E1" w:rsidRDefault="003728E1" w:rsidP="5ACA1E2C">
            <w:pPr>
              <w:pStyle w:val="Corpodetexto"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>uma boa solução seria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102598B" w14:textId="685E6B22" w:rsidR="000B20D1" w:rsidRPr="000B20D1" w:rsidRDefault="7A92868E" w:rsidP="46DF932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Ter controle total de todas as pessoas que entram na faculdade</w:t>
            </w:r>
            <w:r w:rsidR="63C8CAF3" w:rsidRPr="5ACA1E2C">
              <w:rPr>
                <w:lang w:val="pt-BR"/>
              </w:rPr>
              <w:t xml:space="preserve">, </w:t>
            </w:r>
            <w:r w:rsidR="0F7F0177" w:rsidRPr="5ACA1E2C">
              <w:rPr>
                <w:lang w:val="pt-BR"/>
              </w:rPr>
              <w:t>por meio</w:t>
            </w:r>
            <w:r w:rsidR="653E4BB6" w:rsidRPr="5ACA1E2C">
              <w:rPr>
                <w:lang w:val="pt-BR"/>
              </w:rPr>
              <w:t xml:space="preserve"> do sistema nomeado como, </w:t>
            </w:r>
            <w:r w:rsidR="5D095508" w:rsidRPr="5ACA1E2C">
              <w:rPr>
                <w:lang w:val="pt-BR"/>
              </w:rPr>
              <w:t>“Safe</w:t>
            </w:r>
            <w:r w:rsidR="44A21E9E" w:rsidRPr="5ACA1E2C">
              <w:rPr>
                <w:lang w:val="pt-BR"/>
              </w:rPr>
              <w:t xml:space="preserve"> Track”, que </w:t>
            </w:r>
            <w:r w:rsidR="318CC155" w:rsidRPr="5ACA1E2C">
              <w:rPr>
                <w:lang w:val="pt-BR"/>
              </w:rPr>
              <w:t>concilia</w:t>
            </w:r>
            <w:r w:rsidR="44A21E9E" w:rsidRPr="5ACA1E2C">
              <w:rPr>
                <w:lang w:val="pt-BR"/>
              </w:rPr>
              <w:t xml:space="preserve"> confiabilidade</w:t>
            </w:r>
            <w:r w:rsidR="5E3B7CF9" w:rsidRPr="5ACA1E2C">
              <w:rPr>
                <w:lang w:val="pt-BR"/>
              </w:rPr>
              <w:t xml:space="preserve">, custo </w:t>
            </w:r>
            <w:r w:rsidR="4DAC7932" w:rsidRPr="5ACA1E2C">
              <w:rPr>
                <w:lang w:val="pt-BR"/>
              </w:rPr>
              <w:t>benefício, praticidade</w:t>
            </w:r>
            <w:r w:rsidR="5E3B7CF9" w:rsidRPr="5ACA1E2C">
              <w:rPr>
                <w:lang w:val="pt-BR"/>
              </w:rPr>
              <w:t xml:space="preserve">, através da integração entre </w:t>
            </w:r>
            <w:r w:rsidR="096C87B4" w:rsidRPr="5ACA1E2C">
              <w:rPr>
                <w:lang w:val="pt-BR"/>
              </w:rPr>
              <w:t>eletrônica</w:t>
            </w:r>
            <w:r w:rsidR="5E3B7CF9" w:rsidRPr="5ACA1E2C">
              <w:rPr>
                <w:lang w:val="pt-BR"/>
              </w:rPr>
              <w:t xml:space="preserve"> e informática</w:t>
            </w:r>
          </w:p>
        </w:tc>
      </w:tr>
    </w:tbl>
    <w:p w14:paraId="01AE8353" w14:textId="77777777" w:rsidR="003728E1" w:rsidRDefault="003728E1" w:rsidP="5ACA1E2C">
      <w:pPr>
        <w:pStyle w:val="Ttulo2"/>
        <w:rPr>
          <w:lang w:val="pt-BR"/>
        </w:rPr>
      </w:pPr>
      <w:bookmarkStart w:id="16" w:name="_Toc512930908"/>
      <w:bookmarkStart w:id="17" w:name="_Toc452813580"/>
      <w:bookmarkStart w:id="18" w:name="_Toc436203380"/>
      <w:bookmarkStart w:id="19" w:name="_Toc425054392"/>
      <w:bookmarkStart w:id="20" w:name="_Toc422186485"/>
      <w:bookmarkStart w:id="21" w:name="_Toc210498713"/>
      <w:r w:rsidRPr="5ACA1E2C">
        <w:rPr>
          <w:lang w:val="pt-BR"/>
        </w:rPr>
        <w:t>Sentença de Posição do Produto</w:t>
      </w:r>
      <w:bookmarkEnd w:id="16"/>
      <w:bookmarkEnd w:id="17"/>
      <w:bookmarkEnd w:id="18"/>
      <w:bookmarkEnd w:id="19"/>
      <w:bookmarkEnd w:id="20"/>
      <w:bookmarkEnd w:id="21"/>
    </w:p>
    <w:p w14:paraId="1EF0CB44" w14:textId="4F635E0B" w:rsidR="003728E1" w:rsidRDefault="003728E1" w:rsidP="5ACA1E2C">
      <w:pPr>
        <w:pStyle w:val="InfoBlue"/>
        <w:rPr>
          <w:lang w:val="pt-BR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3728E1" w14:paraId="4101AE0E" w14:textId="77777777" w:rsidTr="5ACA1E2C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6B2A774" w14:textId="77777777" w:rsidR="003728E1" w:rsidRDefault="003728E1" w:rsidP="5ACA1E2C">
            <w:pPr>
              <w:pStyle w:val="Corpodetexto"/>
              <w:keepNext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lastRenderedPageBreak/>
              <w:t>Para</w:t>
            </w: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ECEDD03" w14:textId="61FD16F1" w:rsidR="00B15403" w:rsidRPr="00B15403" w:rsidRDefault="5224C41A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Alunos, professores, funcionários, faculdade</w:t>
            </w:r>
          </w:p>
        </w:tc>
      </w:tr>
      <w:tr w:rsidR="003728E1" w14:paraId="397DFA9D" w14:textId="77777777" w:rsidTr="5ACA1E2C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87F337D" w14:textId="77777777" w:rsidR="003728E1" w:rsidRDefault="003728E1" w:rsidP="5ACA1E2C">
            <w:pPr>
              <w:pStyle w:val="Corpodetexto"/>
              <w:keepNext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>Quem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2E72B89" w14:textId="2D3EAE5F" w:rsidR="00B15403" w:rsidRPr="00B15403" w:rsidRDefault="5224C41A" w:rsidP="00B15403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Necessidade de controle de acesso de pessoas que frequentam a faculdade</w:t>
            </w:r>
          </w:p>
        </w:tc>
      </w:tr>
      <w:tr w:rsidR="003728E1" w14:paraId="2ED80E6D" w14:textId="77777777" w:rsidTr="5ACA1E2C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1043CB1" w14:textId="102F3996" w:rsidR="003728E1" w:rsidRDefault="003728E1">
            <w:pPr>
              <w:pStyle w:val="Corpodetexto"/>
              <w:keepNext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 xml:space="preserve">O </w:t>
            </w:r>
            <w:r w:rsidR="5224C41A" w:rsidRPr="5ACA1E2C">
              <w:rPr>
                <w:lang w:val="pt-BR"/>
              </w:rPr>
              <w:t>Safe Track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0A991C1C" w14:textId="1FD92C8A" w:rsidR="00B15403" w:rsidRPr="00B15403" w:rsidRDefault="414B0093" w:rsidP="00B15403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Sistema de Serviço</w:t>
            </w:r>
            <w:r w:rsidR="1CA7B218" w:rsidRPr="5ACA1E2C">
              <w:rPr>
                <w:lang w:val="pt-BR"/>
              </w:rPr>
              <w:t xml:space="preserve"> para controlar entrada de pessoas na Fatec</w:t>
            </w:r>
          </w:p>
        </w:tc>
      </w:tr>
      <w:tr w:rsidR="003728E1" w14:paraId="542FCB1F" w14:textId="77777777" w:rsidTr="5ACA1E2C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1AE448A" w14:textId="77777777" w:rsidR="003728E1" w:rsidRDefault="003728E1">
            <w:pPr>
              <w:pStyle w:val="Corpodetexto"/>
              <w:keepNext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>Que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05882CEA" w14:textId="1F46070A" w:rsidR="00B15403" w:rsidRPr="00B15403" w:rsidRDefault="5224C41A" w:rsidP="00B15403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Organização, segurança, agilidade nas tarefas de controle e monitoramento em ambientes da faculdade, eliminar controle manual feitos no dia a dia, banco de dados mais completos auxiliando respostas mais rápidas</w:t>
            </w:r>
            <w:r w:rsidR="04E0A9EB" w:rsidRPr="5ACA1E2C">
              <w:rPr>
                <w:lang w:val="pt-BR"/>
              </w:rPr>
              <w:t xml:space="preserve"> e precisas, relatórios de fluxo de pessoas diários</w:t>
            </w:r>
          </w:p>
        </w:tc>
      </w:tr>
      <w:tr w:rsidR="003728E1" w14:paraId="14055AD1" w14:textId="77777777" w:rsidTr="5ACA1E2C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890545B" w14:textId="77777777" w:rsidR="003728E1" w:rsidRDefault="003728E1">
            <w:pPr>
              <w:pStyle w:val="Corpodetexto"/>
              <w:keepNext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>Diferente de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400F6B5" w14:textId="70B66710" w:rsidR="00C91149" w:rsidRPr="00C91149" w:rsidRDefault="04E0A9EB" w:rsidP="00C91149">
            <w:pPr>
              <w:pStyle w:val="Corpodetexto"/>
              <w:ind w:left="0"/>
              <w:rPr>
                <w:lang w:val="pt-BR"/>
              </w:rPr>
            </w:pPr>
            <w:proofErr w:type="spellStart"/>
            <w:r w:rsidRPr="5ACA1E2C">
              <w:rPr>
                <w:lang w:val="pt-BR"/>
              </w:rPr>
              <w:t>Sollus</w:t>
            </w:r>
            <w:proofErr w:type="spellEnd"/>
            <w:r w:rsidRPr="5ACA1E2C">
              <w:rPr>
                <w:lang w:val="pt-BR"/>
              </w:rPr>
              <w:t xml:space="preserve"> tecnologia, EVO</w:t>
            </w:r>
          </w:p>
        </w:tc>
      </w:tr>
      <w:tr w:rsidR="003728E1" w14:paraId="46D02A4A" w14:textId="77777777" w:rsidTr="5ACA1E2C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C79CE55" w14:textId="77777777" w:rsidR="003728E1" w:rsidRDefault="003728E1" w:rsidP="5ACA1E2C">
            <w:pPr>
              <w:pStyle w:val="Corpodetexto"/>
              <w:ind w:left="72"/>
              <w:rPr>
                <w:lang w:val="pt-BR"/>
              </w:rPr>
            </w:pPr>
            <w:r w:rsidRPr="5ACA1E2C">
              <w:rPr>
                <w:lang w:val="pt-BR"/>
              </w:rPr>
              <w:t>Nosso produto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7ED5484" w14:textId="48EF62BA" w:rsidR="00C91149" w:rsidRPr="00C91149" w:rsidRDefault="31EFFE73" w:rsidP="46DF932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Traz segurança através de monitoramento de controle de acesso de pessoas com preço mais acessível, para implantação do Sistema na faculdade</w:t>
            </w:r>
            <w:r w:rsidR="11E8A942" w:rsidRPr="5ACA1E2C">
              <w:rPr>
                <w:lang w:val="pt-BR"/>
              </w:rPr>
              <w:t xml:space="preserve">, qualidade nos serviços e tecnologia de </w:t>
            </w:r>
            <w:r w:rsidR="69F729B4" w:rsidRPr="5ACA1E2C">
              <w:rPr>
                <w:lang w:val="pt-BR"/>
              </w:rPr>
              <w:t>última</w:t>
            </w:r>
            <w:r w:rsidR="11E8A942" w:rsidRPr="5ACA1E2C">
              <w:rPr>
                <w:lang w:val="pt-BR"/>
              </w:rPr>
              <w:t xml:space="preserve"> geração, garantindo ao cliente além da qualidade do produto, uma assistência de qualidade com funcionários treinados e aptos, a fornecerem suporte </w:t>
            </w:r>
            <w:r w:rsidR="77D08307" w:rsidRPr="5ACA1E2C">
              <w:rPr>
                <w:lang w:val="pt-BR"/>
              </w:rPr>
              <w:t>necessário</w:t>
            </w:r>
            <w:r w:rsidR="11E8A942" w:rsidRPr="5ACA1E2C">
              <w:rPr>
                <w:lang w:val="pt-BR"/>
              </w:rPr>
              <w:t xml:space="preserve"> aos </w:t>
            </w:r>
            <w:r w:rsidR="26BF45FB" w:rsidRPr="5ACA1E2C">
              <w:rPr>
                <w:lang w:val="pt-BR"/>
              </w:rPr>
              <w:t>usuários</w:t>
            </w:r>
          </w:p>
        </w:tc>
      </w:tr>
    </w:tbl>
    <w:p w14:paraId="1D1EE9B4" w14:textId="77777777" w:rsidR="003728E1" w:rsidRDefault="003728E1" w:rsidP="5ACA1E2C">
      <w:pPr>
        <w:pStyle w:val="Ttulo1"/>
        <w:ind w:left="1080" w:hanging="360"/>
        <w:rPr>
          <w:sz w:val="20"/>
          <w:szCs w:val="20"/>
          <w:lang w:val="pt-BR"/>
        </w:rPr>
      </w:pPr>
      <w:bookmarkStart w:id="22" w:name="_Toc512930909"/>
      <w:bookmarkStart w:id="23" w:name="_Toc452813581"/>
      <w:bookmarkStart w:id="24" w:name="_Toc447960005"/>
      <w:bookmarkStart w:id="25" w:name="_Toc436203381"/>
      <w:bookmarkStart w:id="26" w:name="_Toc210498714"/>
      <w:r w:rsidRPr="5ACA1E2C">
        <w:rPr>
          <w:sz w:val="20"/>
          <w:szCs w:val="20"/>
          <w:lang w:val="pt-BR"/>
        </w:rPr>
        <w:t>Descrições dos Envolvidos e Usuários</w:t>
      </w:r>
      <w:bookmarkEnd w:id="22"/>
      <w:bookmarkEnd w:id="23"/>
      <w:bookmarkEnd w:id="24"/>
      <w:bookmarkEnd w:id="26"/>
    </w:p>
    <w:p w14:paraId="4FC0DAF1" w14:textId="476CCF1F" w:rsidR="00CB5052" w:rsidRPr="00CB5052" w:rsidRDefault="00CB5052" w:rsidP="00CB5052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Na lista de usuários citamos: alunos, professores, funcionários, visitantes, segurança, secretaria da faculdade, diretor</w:t>
      </w:r>
      <w:r w:rsidR="721CA154" w:rsidRPr="5ACA1E2C">
        <w:rPr>
          <w:lang w:val="pt-BR"/>
        </w:rPr>
        <w:t>, n</w:t>
      </w:r>
      <w:r w:rsidRPr="5ACA1E2C">
        <w:rPr>
          <w:lang w:val="pt-BR"/>
        </w:rPr>
        <w:t xml:space="preserve">a lista de envolvidos citamos: </w:t>
      </w:r>
      <w:r w:rsidR="72D53A80" w:rsidRPr="5ACA1E2C">
        <w:rPr>
          <w:lang w:val="pt-BR"/>
        </w:rPr>
        <w:t>Centro Paula Souza, S</w:t>
      </w:r>
      <w:r w:rsidRPr="5ACA1E2C">
        <w:rPr>
          <w:lang w:val="pt-BR"/>
        </w:rPr>
        <w:t xml:space="preserve">ecretaria da faculdade, investidores, empresa de segurança, diretor, </w:t>
      </w:r>
      <w:r w:rsidR="6B608059" w:rsidRPr="5ACA1E2C">
        <w:rPr>
          <w:lang w:val="pt-BR"/>
        </w:rPr>
        <w:t xml:space="preserve">Coordenadores, </w:t>
      </w:r>
      <w:r w:rsidRPr="5ACA1E2C">
        <w:rPr>
          <w:lang w:val="pt-BR"/>
        </w:rPr>
        <w:t>Estado,</w:t>
      </w:r>
      <w:r w:rsidR="0D7BB3A7" w:rsidRPr="5ACA1E2C">
        <w:rPr>
          <w:lang w:val="pt-BR"/>
        </w:rPr>
        <w:t xml:space="preserve"> Polícia,</w:t>
      </w:r>
      <w:r w:rsidRPr="5ACA1E2C">
        <w:rPr>
          <w:lang w:val="pt-BR"/>
        </w:rPr>
        <w:t xml:space="preserve"> </w:t>
      </w:r>
      <w:r w:rsidR="0C29C158" w:rsidRPr="5ACA1E2C">
        <w:rPr>
          <w:lang w:val="pt-BR"/>
        </w:rPr>
        <w:t>E</w:t>
      </w:r>
      <w:r w:rsidRPr="5ACA1E2C">
        <w:rPr>
          <w:lang w:val="pt-BR"/>
        </w:rPr>
        <w:t xml:space="preserve">mpresa gerenciadora de estágios, fornecedores, escolas. </w:t>
      </w:r>
    </w:p>
    <w:p w14:paraId="640A5091" w14:textId="77777777" w:rsidR="003728E1" w:rsidRDefault="003728E1">
      <w:pPr>
        <w:pStyle w:val="Ttulo2"/>
        <w:rPr>
          <w:lang w:val="pt-BR"/>
        </w:rPr>
      </w:pPr>
      <w:bookmarkStart w:id="27" w:name="_Toc512930910"/>
      <w:bookmarkStart w:id="28" w:name="_Toc452813583"/>
      <w:bookmarkStart w:id="29" w:name="_Toc210498715"/>
      <w:r w:rsidRPr="5ACA1E2C">
        <w:rPr>
          <w:lang w:val="pt-BR"/>
        </w:rPr>
        <w:t>Resumo dos Envolvidos</w:t>
      </w:r>
      <w:bookmarkEnd w:id="27"/>
      <w:bookmarkEnd w:id="28"/>
      <w:bookmarkEnd w:id="29"/>
    </w:p>
    <w:p w14:paraId="7AC1B452" w14:textId="175D9274" w:rsidR="003728E1" w:rsidRDefault="003728E1">
      <w:pPr>
        <w:pStyle w:val="InfoBlue"/>
        <w:rPr>
          <w:lang w:val="pt-BR"/>
        </w:rPr>
      </w:pPr>
    </w:p>
    <w:tbl>
      <w:tblPr>
        <w:tblW w:w="0" w:type="auto"/>
        <w:tblInd w:w="828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610"/>
        <w:gridCol w:w="3960"/>
      </w:tblGrid>
      <w:tr w:rsidR="003728E1" w14:paraId="58F78715" w14:textId="77777777" w:rsidTr="5ACA1E2C"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42FB256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Nome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4D97384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5318CE9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Responsabilidades</w:t>
            </w:r>
          </w:p>
        </w:tc>
      </w:tr>
      <w:tr w:rsidR="003728E1" w14:paraId="08958C10" w14:textId="77777777" w:rsidTr="5ACA1E2C"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061290" w14:textId="6BD5881D" w:rsidR="004C3A06" w:rsidRPr="004C3A06" w:rsidRDefault="1C6352CB" w:rsidP="004C3A06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Alunos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02E14D" w14:textId="5A1C8409" w:rsidR="004C3A06" w:rsidRPr="004C3A06" w:rsidRDefault="1C6352CB" w:rsidP="004C3A06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Pessoas que utilizam o sistema diariamente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4704F1" w14:textId="48380B74" w:rsidR="004C3A06" w:rsidRPr="004C3A06" w:rsidRDefault="5279E641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Assistir aula.</w:t>
            </w:r>
          </w:p>
        </w:tc>
      </w:tr>
      <w:tr w:rsidR="004C3A06" w14:paraId="71B20B13" w14:textId="77777777" w:rsidTr="5ACA1E2C"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B13B73" w14:textId="77777777" w:rsidR="004C3A06" w:rsidRDefault="004C3A06">
            <w:pPr>
              <w:pStyle w:val="InfoBlue"/>
              <w:rPr>
                <w:lang w:val="pt-BR"/>
              </w:rPr>
            </w:pPr>
          </w:p>
          <w:p w14:paraId="0E3E77DF" w14:textId="3B8C2433" w:rsidR="004C3A06" w:rsidRPr="004C3A06" w:rsidRDefault="1C6352CB" w:rsidP="004C3A06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Professores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B5D2DD" w14:textId="77777777" w:rsidR="004C3A06" w:rsidRDefault="004C3A06">
            <w:pPr>
              <w:pStyle w:val="InfoBlue"/>
              <w:rPr>
                <w:lang w:val="pt-BR"/>
              </w:rPr>
            </w:pPr>
          </w:p>
          <w:p w14:paraId="0D895299" w14:textId="7B355D61" w:rsidR="00127ACE" w:rsidRPr="00127ACE" w:rsidRDefault="02D1C64F" w:rsidP="00127AC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Pessoas que utilizam o sistema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FE2214" w14:textId="77777777" w:rsidR="004C3A06" w:rsidRDefault="004C3A06">
            <w:pPr>
              <w:pStyle w:val="InfoBlue"/>
              <w:rPr>
                <w:lang w:val="pt-BR"/>
              </w:rPr>
            </w:pPr>
          </w:p>
          <w:p w14:paraId="68326DFA" w14:textId="673D2B92" w:rsidR="00127ACE" w:rsidRPr="00127ACE" w:rsidRDefault="02D1C64F" w:rsidP="00127AC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Utilizar o sistema com responsabilidade, respeitar as regras de utilização, e segurança</w:t>
            </w:r>
            <w:r w:rsidR="5504C0D3" w:rsidRPr="5ACA1E2C">
              <w:rPr>
                <w:lang w:val="pt-BR"/>
              </w:rPr>
              <w:t>.</w:t>
            </w:r>
          </w:p>
        </w:tc>
      </w:tr>
      <w:tr w:rsidR="00127ACE" w14:paraId="7F0BCCD7" w14:textId="77777777" w:rsidTr="5ACA1E2C"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02C907" w14:textId="77777777" w:rsidR="00127ACE" w:rsidRDefault="00127ACE">
            <w:pPr>
              <w:pStyle w:val="InfoBlue"/>
              <w:rPr>
                <w:lang w:val="pt-BR"/>
              </w:rPr>
            </w:pPr>
          </w:p>
          <w:p w14:paraId="0D2964CB" w14:textId="4CCC21AB" w:rsidR="00127ACE" w:rsidRPr="00127ACE" w:rsidRDefault="02D1C64F" w:rsidP="00127AC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Funcionários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D0638B" w14:textId="77777777" w:rsidR="00127ACE" w:rsidRDefault="00127ACE">
            <w:pPr>
              <w:pStyle w:val="InfoBlue"/>
              <w:rPr>
                <w:lang w:val="pt-BR"/>
              </w:rPr>
            </w:pPr>
          </w:p>
          <w:p w14:paraId="080C6E48" w14:textId="6E5B7596" w:rsidR="00127ACE" w:rsidRPr="00127ACE" w:rsidRDefault="02D1C64F" w:rsidP="00127AC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Pessoas cadastradas no sistema, com cargo </w:t>
            </w:r>
            <w:r w:rsidR="271232DF" w:rsidRPr="5ACA1E2C">
              <w:rPr>
                <w:lang w:val="pt-BR"/>
              </w:rPr>
              <w:t>específico</w:t>
            </w:r>
            <w:r w:rsidRPr="5ACA1E2C">
              <w:rPr>
                <w:lang w:val="pt-BR"/>
              </w:rPr>
              <w:t xml:space="preserve"> dentro da faculdade, com horário de entrada e saída registrado em seu cadastro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ABD358" w14:textId="77777777" w:rsidR="00127ACE" w:rsidRDefault="00127ACE">
            <w:pPr>
              <w:pStyle w:val="InfoBlue"/>
              <w:rPr>
                <w:lang w:val="pt-BR"/>
              </w:rPr>
            </w:pPr>
          </w:p>
          <w:p w14:paraId="5FEF6BEA" w14:textId="5AD323B2" w:rsidR="00127ACE" w:rsidRPr="00127ACE" w:rsidRDefault="681A9F91" w:rsidP="00127AC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Utilizar o sistema com responsabilidade, respeitando as regras de utilização, não facilitar a entrada de pessoas não cadastradas dentro da faculdade, para garantir que o sistema funcione com segurança.</w:t>
            </w:r>
          </w:p>
        </w:tc>
      </w:tr>
      <w:tr w:rsidR="0016616A" w14:paraId="56447103" w14:textId="77777777" w:rsidTr="5ACA1E2C"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39D2B1" w14:textId="77777777" w:rsidR="0016616A" w:rsidRDefault="0016616A">
            <w:pPr>
              <w:pStyle w:val="InfoBlue"/>
              <w:rPr>
                <w:lang w:val="pt-BR"/>
              </w:rPr>
            </w:pPr>
          </w:p>
          <w:p w14:paraId="4D5861A3" w14:textId="77777777" w:rsidR="0016616A" w:rsidRDefault="0016616A" w:rsidP="0016616A">
            <w:pPr>
              <w:pStyle w:val="Corpodetexto"/>
              <w:ind w:left="0"/>
              <w:rPr>
                <w:lang w:val="pt-BR"/>
              </w:rPr>
            </w:pPr>
          </w:p>
          <w:p w14:paraId="5BE2206F" w14:textId="3F7A2E8B" w:rsidR="0016616A" w:rsidRDefault="681A9F91" w:rsidP="0016616A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Segurança </w:t>
            </w:r>
          </w:p>
          <w:p w14:paraId="0F86358A" w14:textId="5D145A0B" w:rsidR="0016616A" w:rsidRPr="0016616A" w:rsidRDefault="0016616A" w:rsidP="0016616A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C1377A" w14:textId="0FAC9EB9" w:rsidR="0016616A" w:rsidRDefault="0016616A" w:rsidP="0016616A">
            <w:pPr>
              <w:pStyle w:val="Corpodetexto"/>
              <w:ind w:left="0"/>
              <w:rPr>
                <w:lang w:val="pt-BR"/>
              </w:rPr>
            </w:pPr>
          </w:p>
          <w:p w14:paraId="2AC09D5D" w14:textId="7E9401BE" w:rsidR="0016616A" w:rsidRPr="0016616A" w:rsidRDefault="681A9F91" w:rsidP="0016616A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Pessoa contratada por empresa terceirizada, dentro da faculdade, com a função de manter a </w:t>
            </w:r>
            <w:r w:rsidR="7497C521" w:rsidRPr="5ACA1E2C">
              <w:rPr>
                <w:lang w:val="pt-BR"/>
              </w:rPr>
              <w:t>vigilância</w:t>
            </w:r>
            <w:r w:rsidRPr="5ACA1E2C">
              <w:rPr>
                <w:lang w:val="pt-BR"/>
              </w:rPr>
              <w:t xml:space="preserve"> e monitoramento da faculdade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9EC734" w14:textId="77777777" w:rsidR="0016616A" w:rsidRDefault="0016616A">
            <w:pPr>
              <w:pStyle w:val="InfoBlue"/>
              <w:rPr>
                <w:lang w:val="pt-BR"/>
              </w:rPr>
            </w:pPr>
          </w:p>
          <w:p w14:paraId="50119C10" w14:textId="77777777" w:rsidR="003418A9" w:rsidRDefault="003418A9" w:rsidP="003418A9">
            <w:pPr>
              <w:pStyle w:val="Corpodetexto"/>
              <w:rPr>
                <w:lang w:val="pt-BR"/>
              </w:rPr>
            </w:pPr>
          </w:p>
          <w:p w14:paraId="3A61D566" w14:textId="202C9E61" w:rsidR="003418A9" w:rsidRPr="003418A9" w:rsidRDefault="06DE6E79" w:rsidP="003418A9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Seguir as regras, para implantação do sistema de serviço, não facilitar a entrada de pessoas, não cadastradas e não autorizadas dentro da faculdade</w:t>
            </w:r>
            <w:r w:rsidR="7DE82772" w:rsidRPr="5ACA1E2C">
              <w:rPr>
                <w:lang w:val="pt-BR"/>
              </w:rPr>
              <w:t>.</w:t>
            </w:r>
          </w:p>
        </w:tc>
      </w:tr>
      <w:tr w:rsidR="5ACA1E2C" w14:paraId="6A20795D" w14:textId="77777777" w:rsidTr="5ACA1E2C">
        <w:trPr>
          <w:trHeight w:val="300"/>
        </w:trPr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2C6224" w14:textId="06BD6841" w:rsidR="79E22CE3" w:rsidRDefault="79E22CE3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lastRenderedPageBreak/>
              <w:t>Centro Paula Souza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51E97E" w14:textId="12EAE55B" w:rsidR="79E22CE3" w:rsidRDefault="79E22CE3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 xml:space="preserve">Vinculado </w:t>
            </w:r>
            <w:r w:rsidR="500DE305" w:rsidRPr="5ACA1E2C">
              <w:rPr>
                <w:i w:val="0"/>
                <w:iCs w:val="0"/>
                <w:color w:val="auto"/>
                <w:lang w:val="pt-BR"/>
              </w:rPr>
              <w:t>à</w:t>
            </w:r>
            <w:r w:rsidRPr="5ACA1E2C">
              <w:rPr>
                <w:i w:val="0"/>
                <w:iCs w:val="0"/>
                <w:color w:val="auto"/>
                <w:lang w:val="pt-BR"/>
              </w:rPr>
              <w:t xml:space="preserve"> secretaria de desenvolvimento </w:t>
            </w:r>
            <w:r w:rsidR="74568F8C" w:rsidRPr="5ACA1E2C">
              <w:rPr>
                <w:i w:val="0"/>
                <w:iCs w:val="0"/>
                <w:color w:val="auto"/>
                <w:lang w:val="pt-BR"/>
              </w:rPr>
              <w:t>econômico</w:t>
            </w:r>
            <w:r w:rsidRPr="5ACA1E2C">
              <w:rPr>
                <w:i w:val="0"/>
                <w:iCs w:val="0"/>
                <w:color w:val="auto"/>
                <w:lang w:val="pt-BR"/>
              </w:rPr>
              <w:t xml:space="preserve"> estadual</w:t>
            </w:r>
            <w:r w:rsidR="49D1BD43" w:rsidRPr="5ACA1E2C">
              <w:rPr>
                <w:i w:val="0"/>
                <w:iCs w:val="0"/>
                <w:color w:val="auto"/>
                <w:lang w:val="pt-BR"/>
              </w:rPr>
              <w:t>.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0B10A6" w14:textId="35C2848B" w:rsidR="79E22CE3" w:rsidRDefault="79E22CE3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>Administrar Faculdades – Fatecs e escolas Técnicas - ETECS</w:t>
            </w:r>
            <w:r w:rsidR="7DE82772" w:rsidRPr="5ACA1E2C">
              <w:rPr>
                <w:i w:val="0"/>
                <w:iCs w:val="0"/>
                <w:color w:val="auto"/>
                <w:lang w:val="pt-BR"/>
              </w:rPr>
              <w:t>.</w:t>
            </w:r>
          </w:p>
        </w:tc>
      </w:tr>
      <w:tr w:rsidR="5ACA1E2C" w14:paraId="4C2323BE" w14:textId="77777777" w:rsidTr="5ACA1E2C">
        <w:trPr>
          <w:trHeight w:val="300"/>
        </w:trPr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DA2EB5" w14:textId="7E718534" w:rsidR="2255D9B4" w:rsidRDefault="2255D9B4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>Governo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1ACCEF" w14:textId="7C7086CB" w:rsidR="2F41D4B0" w:rsidRDefault="2F41D4B0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 xml:space="preserve">Órgão central de administração e manutenção do </w:t>
            </w:r>
            <w:r w:rsidR="0400DF0B" w:rsidRPr="5ACA1E2C">
              <w:rPr>
                <w:i w:val="0"/>
                <w:iCs w:val="0"/>
                <w:color w:val="auto"/>
                <w:lang w:val="pt-BR"/>
              </w:rPr>
              <w:t>Brasil.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3D06B0" w14:textId="2914CFD4" w:rsidR="1543BA9B" w:rsidRDefault="1543BA9B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 xml:space="preserve">Criação, administração e execução de leis dentro de todo o território nacional. </w:t>
            </w:r>
          </w:p>
        </w:tc>
      </w:tr>
      <w:tr w:rsidR="5ACA1E2C" w14:paraId="047F7DE4" w14:textId="77777777" w:rsidTr="5ACA1E2C">
        <w:trPr>
          <w:trHeight w:val="300"/>
        </w:trPr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F6B9D9" w14:textId="2E43A92E" w:rsidR="5732207B" w:rsidRDefault="5732207B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>Recorrente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6A6C30" w14:textId="5B3A8F94" w:rsidR="5732207B" w:rsidRDefault="5732207B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>Visitante não pertencente a instituição.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59285E" w14:textId="2546BB3D" w:rsidR="5732207B" w:rsidRDefault="5732207B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 xml:space="preserve">Realizar o cadastro </w:t>
            </w:r>
            <w:r w:rsidR="04F7EC33" w:rsidRPr="5ACA1E2C">
              <w:rPr>
                <w:i w:val="0"/>
                <w:iCs w:val="0"/>
                <w:color w:val="auto"/>
                <w:lang w:val="pt-BR"/>
              </w:rPr>
              <w:t>temporário</w:t>
            </w:r>
            <w:r w:rsidRPr="5ACA1E2C">
              <w:rPr>
                <w:i w:val="0"/>
                <w:iCs w:val="0"/>
                <w:color w:val="auto"/>
                <w:lang w:val="pt-BR"/>
              </w:rPr>
              <w:t>.</w:t>
            </w:r>
          </w:p>
        </w:tc>
      </w:tr>
      <w:tr w:rsidR="5ACA1E2C" w14:paraId="5B6019EA" w14:textId="77777777" w:rsidTr="5ACA1E2C">
        <w:trPr>
          <w:trHeight w:val="300"/>
        </w:trPr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B19503" w14:textId="04223161" w:rsidR="449D9F1B" w:rsidRDefault="449D9F1B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>Investidores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9568FC" w14:textId="3FD4E739" w:rsidR="7D76F750" w:rsidRDefault="7D76F750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>Ações de empresas educacionais ou pessoas externas que aplicam capital a instituição.</w:t>
            </w:r>
          </w:p>
        </w:tc>
        <w:tc>
          <w:tcPr>
            <w:tcW w:w="3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024DB6" w14:textId="415981BB" w:rsidR="7D76F750" w:rsidRDefault="7D76F750" w:rsidP="5ACA1E2C">
            <w:pPr>
              <w:pStyle w:val="InfoBlue"/>
              <w:rPr>
                <w:i w:val="0"/>
                <w:iCs w:val="0"/>
                <w:color w:val="auto"/>
                <w:lang w:val="pt-BR"/>
              </w:rPr>
            </w:pPr>
            <w:r w:rsidRPr="5ACA1E2C">
              <w:rPr>
                <w:i w:val="0"/>
                <w:iCs w:val="0"/>
                <w:color w:val="auto"/>
                <w:lang w:val="pt-BR"/>
              </w:rPr>
              <w:t>Realizar o financiamento de projetos e melhorias na instituição.</w:t>
            </w:r>
          </w:p>
        </w:tc>
      </w:tr>
    </w:tbl>
    <w:p w14:paraId="6EDCBE4F" w14:textId="585E679B" w:rsidR="5ACA1E2C" w:rsidRDefault="5ACA1E2C"/>
    <w:p w14:paraId="46F70AB8" w14:textId="1C24663C" w:rsidR="003728E1" w:rsidRPr="00EE1CD4" w:rsidRDefault="003728E1" w:rsidP="5ACA1E2C">
      <w:pPr>
        <w:pStyle w:val="Ttulo2"/>
        <w:rPr>
          <w:lang w:val="pt-BR"/>
        </w:rPr>
      </w:pPr>
      <w:bookmarkStart w:id="30" w:name="_Toc512930911"/>
      <w:bookmarkStart w:id="31" w:name="_Toc452813584"/>
      <w:bookmarkStart w:id="32" w:name="_Toc210498716"/>
      <w:r w:rsidRPr="5ACA1E2C">
        <w:rPr>
          <w:lang w:val="pt-BR"/>
        </w:rPr>
        <w:t>Resumo dos Usuários</w:t>
      </w:r>
      <w:bookmarkEnd w:id="30"/>
      <w:bookmarkEnd w:id="31"/>
      <w:bookmarkEnd w:id="32"/>
    </w:p>
    <w:tbl>
      <w:tblPr>
        <w:tblW w:w="0" w:type="auto"/>
        <w:tblInd w:w="828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998"/>
        <w:gridCol w:w="1882"/>
        <w:gridCol w:w="3240"/>
        <w:gridCol w:w="2628"/>
      </w:tblGrid>
      <w:tr w:rsidR="003728E1" w14:paraId="3DA93274" w14:textId="77777777" w:rsidTr="5ACA1E2C">
        <w:trPr>
          <w:trHeight w:val="418"/>
        </w:trPr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E630D0A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Nome</w:t>
            </w:r>
          </w:p>
        </w:tc>
        <w:tc>
          <w:tcPr>
            <w:tcW w:w="18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8F7E418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3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8F62DAF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Responsabilidades</w:t>
            </w:r>
          </w:p>
        </w:tc>
        <w:tc>
          <w:tcPr>
            <w:tcW w:w="26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7435890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Envolvido</w:t>
            </w:r>
          </w:p>
        </w:tc>
      </w:tr>
      <w:tr w:rsidR="003728E1" w14:paraId="67FC3DAF" w14:textId="77777777" w:rsidTr="5ACA1E2C">
        <w:trPr>
          <w:trHeight w:val="976"/>
        </w:trPr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015114" w14:textId="7B52B6F4" w:rsidR="003418A9" w:rsidRPr="003418A9" w:rsidRDefault="06DE6E79" w:rsidP="003418A9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Alunos</w:t>
            </w:r>
          </w:p>
        </w:tc>
        <w:tc>
          <w:tcPr>
            <w:tcW w:w="18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9023F1" w14:textId="14459F04" w:rsidR="003418A9" w:rsidRPr="003418A9" w:rsidRDefault="06DE6E79" w:rsidP="003418A9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Utilizam o sistema com grande </w:t>
            </w:r>
            <w:r w:rsidR="53C5D4E6" w:rsidRPr="5ACA1E2C">
              <w:rPr>
                <w:lang w:val="pt-BR"/>
              </w:rPr>
              <w:t>frequência</w:t>
            </w:r>
          </w:p>
        </w:tc>
        <w:tc>
          <w:tcPr>
            <w:tcW w:w="3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9B82AA" w14:textId="49DA3CD0" w:rsidR="00287B64" w:rsidRPr="00287B64" w:rsidRDefault="36772CBF" w:rsidP="00287B64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Utilizar o sistema com responsabilidade, avisar a secretária rapidamente qualquer falha que perceba na utilização, não facilitar a entrada de pessoas não cadastradas na faculdade, se perder o sistema de identificação ou for assaltado comunicar a secretaria da faculdade, para que o mesmo possa ser bloqueado no sistema.</w:t>
            </w:r>
          </w:p>
        </w:tc>
        <w:tc>
          <w:tcPr>
            <w:tcW w:w="26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F08A73" w14:textId="0E09ED53" w:rsidR="00287B64" w:rsidRPr="00287B64" w:rsidRDefault="0D099189" w:rsidP="00287B64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Alunos</w:t>
            </w:r>
          </w:p>
        </w:tc>
      </w:tr>
      <w:tr w:rsidR="00287B64" w14:paraId="0B0DDED5" w14:textId="77777777" w:rsidTr="5ACA1E2C">
        <w:trPr>
          <w:trHeight w:val="976"/>
        </w:trPr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D6C944" w14:textId="77777777" w:rsidR="00287B64" w:rsidRDefault="00287B64">
            <w:pPr>
              <w:pStyle w:val="InfoBlue"/>
              <w:rPr>
                <w:lang w:val="pt-BR"/>
              </w:rPr>
            </w:pPr>
          </w:p>
          <w:p w14:paraId="24966D48" w14:textId="79B0BA8C" w:rsidR="00287B64" w:rsidRPr="00287B64" w:rsidRDefault="36772CBF" w:rsidP="00287B64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Professor</w:t>
            </w:r>
          </w:p>
        </w:tc>
        <w:tc>
          <w:tcPr>
            <w:tcW w:w="18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F4BC37" w14:textId="77777777" w:rsidR="00287B64" w:rsidRDefault="00287B64">
            <w:pPr>
              <w:pStyle w:val="InfoBlue"/>
              <w:rPr>
                <w:lang w:val="pt-BR"/>
              </w:rPr>
            </w:pPr>
          </w:p>
          <w:p w14:paraId="39EB2338" w14:textId="45C9980E" w:rsidR="00287B64" w:rsidRPr="00287B64" w:rsidRDefault="36772CBF" w:rsidP="00287B64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Utilizam o sistema</w:t>
            </w:r>
          </w:p>
        </w:tc>
        <w:tc>
          <w:tcPr>
            <w:tcW w:w="3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E22E12" w14:textId="77777777" w:rsidR="00287B64" w:rsidRDefault="00287B64">
            <w:pPr>
              <w:pStyle w:val="InfoBlue"/>
              <w:rPr>
                <w:lang w:val="pt-BR"/>
              </w:rPr>
            </w:pPr>
          </w:p>
          <w:p w14:paraId="0CB300CD" w14:textId="52C0416C" w:rsidR="00287B64" w:rsidRPr="00287B64" w:rsidRDefault="36772CBF" w:rsidP="00287B64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Utilizar o sistema com segurança, respeitando as regras impostas pelo sistema e a faculdade</w:t>
            </w:r>
          </w:p>
        </w:tc>
        <w:tc>
          <w:tcPr>
            <w:tcW w:w="26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638645" w14:textId="77777777" w:rsidR="00287B64" w:rsidRDefault="00287B64">
            <w:pPr>
              <w:pStyle w:val="InfoBlue"/>
              <w:rPr>
                <w:lang w:val="pt-BR"/>
              </w:rPr>
            </w:pPr>
          </w:p>
          <w:p w14:paraId="4A3269B3" w14:textId="4DDA30EE" w:rsidR="00C91A78" w:rsidRPr="00C91A78" w:rsidRDefault="49F2E28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Professores</w:t>
            </w:r>
          </w:p>
        </w:tc>
      </w:tr>
      <w:tr w:rsidR="00C91A78" w14:paraId="0E2872D0" w14:textId="77777777" w:rsidTr="5ACA1E2C">
        <w:trPr>
          <w:trHeight w:val="976"/>
        </w:trPr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1DE0A8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2E10F383" w14:textId="7A179A3E" w:rsidR="00C91A78" w:rsidRPr="00C91A78" w:rsidRDefault="2461E08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Visitante</w:t>
            </w:r>
          </w:p>
        </w:tc>
        <w:tc>
          <w:tcPr>
            <w:tcW w:w="18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9FBB81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5B5AA8F4" w14:textId="7B6DD558" w:rsidR="00C91A78" w:rsidRPr="00C91A78" w:rsidRDefault="2461E08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Utilizam o sistema</w:t>
            </w:r>
          </w:p>
        </w:tc>
        <w:tc>
          <w:tcPr>
            <w:tcW w:w="3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458164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4010739B" w14:textId="052F9443" w:rsidR="00C91A78" w:rsidRPr="00C91A78" w:rsidRDefault="2461E08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Pessoa que recebe permissão temporária de utilização do sistema</w:t>
            </w:r>
          </w:p>
        </w:tc>
        <w:tc>
          <w:tcPr>
            <w:tcW w:w="26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5B94C5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522FC86A" w14:textId="35BE5D64" w:rsidR="00C91A78" w:rsidRPr="00C91A78" w:rsidRDefault="2C625C9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Recorrente</w:t>
            </w:r>
          </w:p>
        </w:tc>
      </w:tr>
      <w:tr w:rsidR="00C91A78" w14:paraId="744FC19B" w14:textId="77777777" w:rsidTr="5ACA1E2C">
        <w:trPr>
          <w:trHeight w:val="976"/>
        </w:trPr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014550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7562241D" w14:textId="6122A37C" w:rsidR="00C91A78" w:rsidRPr="00C91A78" w:rsidRDefault="2461E08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Secretária da Faculdade</w:t>
            </w:r>
          </w:p>
        </w:tc>
        <w:tc>
          <w:tcPr>
            <w:tcW w:w="18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06552A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5110743B" w14:textId="439AB9EC" w:rsidR="00C91A78" w:rsidRPr="00C91A78" w:rsidRDefault="2461E08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Utilizam o sistema, para ter acesso a </w:t>
            </w:r>
            <w:r w:rsidR="63C8B98D" w:rsidRPr="5ACA1E2C">
              <w:rPr>
                <w:lang w:val="pt-BR"/>
              </w:rPr>
              <w:t>frequência</w:t>
            </w:r>
            <w:r w:rsidRPr="5ACA1E2C">
              <w:rPr>
                <w:lang w:val="pt-BR"/>
              </w:rPr>
              <w:t xml:space="preserve"> de pessoas na faculdade</w:t>
            </w:r>
          </w:p>
        </w:tc>
        <w:tc>
          <w:tcPr>
            <w:tcW w:w="3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5C4028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7F47D379" w14:textId="7DE65EA0" w:rsidR="00C91A78" w:rsidRPr="00C91A78" w:rsidRDefault="2461E08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Tem acesso ao acesso de pessoas na faculdade, imprimem relatórios, coordenam os trabalhos, alimentam o sistema com informações</w:t>
            </w:r>
          </w:p>
        </w:tc>
        <w:tc>
          <w:tcPr>
            <w:tcW w:w="26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FB9E83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0188B336" w14:textId="7E2219AC" w:rsidR="00C91A78" w:rsidRPr="00C91A78" w:rsidRDefault="1C68103D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Funcionários</w:t>
            </w:r>
          </w:p>
        </w:tc>
      </w:tr>
      <w:tr w:rsidR="00C91A78" w14:paraId="7BD4E1AB" w14:textId="77777777" w:rsidTr="5ACA1E2C">
        <w:trPr>
          <w:trHeight w:val="976"/>
        </w:trPr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B5FB3F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62D39C82" w14:textId="12FD6D02" w:rsidR="00C91A78" w:rsidRPr="00C91A78" w:rsidRDefault="2461E08E" w:rsidP="00C91A7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Diretor</w:t>
            </w:r>
          </w:p>
        </w:tc>
        <w:tc>
          <w:tcPr>
            <w:tcW w:w="18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E9270E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6B281BF6" w14:textId="0D4FDAFE" w:rsidR="0047326F" w:rsidRPr="0047326F" w:rsidRDefault="21EB7749" w:rsidP="0047326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Utiliza sistema para ter controle aos acessos na faculdade</w:t>
            </w:r>
          </w:p>
        </w:tc>
        <w:tc>
          <w:tcPr>
            <w:tcW w:w="3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8C11C2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7CC5AC6B" w14:textId="67EB6E73" w:rsidR="0047326F" w:rsidRPr="0047326F" w:rsidRDefault="21EB7749" w:rsidP="0047326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lastRenderedPageBreak/>
              <w:t>Tem acesso total ao sistema de segurança da faculdade, onde imprimi relatório de entrada e saída, alimentação do banco de dados, e qualquer outro assunto que esteja ligado a instituição</w:t>
            </w:r>
          </w:p>
        </w:tc>
        <w:tc>
          <w:tcPr>
            <w:tcW w:w="26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30F334" w14:textId="77777777" w:rsidR="00C91A78" w:rsidRDefault="00C91A78">
            <w:pPr>
              <w:pStyle w:val="InfoBlue"/>
              <w:rPr>
                <w:lang w:val="pt-BR"/>
              </w:rPr>
            </w:pPr>
          </w:p>
          <w:p w14:paraId="46746F0B" w14:textId="39214D43" w:rsidR="0047326F" w:rsidRPr="0047326F" w:rsidRDefault="39402E82" w:rsidP="0047326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Funcionários</w:t>
            </w:r>
          </w:p>
        </w:tc>
      </w:tr>
      <w:tr w:rsidR="0047326F" w14:paraId="1FBDC529" w14:textId="77777777" w:rsidTr="5ACA1E2C">
        <w:trPr>
          <w:trHeight w:val="976"/>
        </w:trPr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155774" w14:textId="77777777" w:rsidR="0047326F" w:rsidRDefault="0047326F">
            <w:pPr>
              <w:pStyle w:val="InfoBlue"/>
              <w:rPr>
                <w:lang w:val="pt-BR"/>
              </w:rPr>
            </w:pPr>
          </w:p>
          <w:p w14:paraId="0656AD80" w14:textId="78463698" w:rsidR="0047326F" w:rsidRPr="0047326F" w:rsidRDefault="21EB7749" w:rsidP="0047326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Segurança</w:t>
            </w:r>
          </w:p>
        </w:tc>
        <w:tc>
          <w:tcPr>
            <w:tcW w:w="18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2BA064" w14:textId="77777777" w:rsidR="0047326F" w:rsidRDefault="0047326F">
            <w:pPr>
              <w:pStyle w:val="InfoBlue"/>
              <w:rPr>
                <w:lang w:val="pt-BR"/>
              </w:rPr>
            </w:pPr>
          </w:p>
          <w:p w14:paraId="464AC7CA" w14:textId="57099C8E" w:rsidR="0047326F" w:rsidRPr="0047326F" w:rsidRDefault="21EB7749" w:rsidP="0047326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Funcionário terceirizado, que garante que visitantes sejam cadastrados antes de entrarem na faculdade</w:t>
            </w:r>
          </w:p>
        </w:tc>
        <w:tc>
          <w:tcPr>
            <w:tcW w:w="3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E9D737" w14:textId="77777777" w:rsidR="0047326F" w:rsidRDefault="0047326F">
            <w:pPr>
              <w:pStyle w:val="InfoBlue"/>
              <w:rPr>
                <w:lang w:val="pt-BR"/>
              </w:rPr>
            </w:pPr>
          </w:p>
          <w:p w14:paraId="3DDF6461" w14:textId="67763D2E" w:rsidR="007E090F" w:rsidRPr="007E090F" w:rsidRDefault="269C2FC6" w:rsidP="007E090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Mantem a segurança do ambiente, realizam o cadastro de visitantes na entrada e cancelam o acesso na saída</w:t>
            </w:r>
          </w:p>
        </w:tc>
        <w:tc>
          <w:tcPr>
            <w:tcW w:w="26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B71A03" w14:textId="77777777" w:rsidR="0047326F" w:rsidRDefault="0047326F">
            <w:pPr>
              <w:pStyle w:val="InfoBlue"/>
              <w:rPr>
                <w:lang w:val="pt-BR"/>
              </w:rPr>
            </w:pPr>
          </w:p>
          <w:p w14:paraId="3E1AA877" w14:textId="1BD3E082" w:rsidR="007E090F" w:rsidRPr="007E090F" w:rsidRDefault="269C2FC6" w:rsidP="007E090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Grupo de organização</w:t>
            </w:r>
          </w:p>
        </w:tc>
      </w:tr>
      <w:tr w:rsidR="5ACA1E2C" w14:paraId="19E39C65" w14:textId="77777777" w:rsidTr="5ACA1E2C">
        <w:trPr>
          <w:trHeight w:val="300"/>
        </w:trPr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468F1D" w14:textId="3698314E" w:rsidR="377820A6" w:rsidRDefault="377820A6" w:rsidP="5ACA1E2C">
            <w:pPr>
              <w:pStyle w:val="InfoBlue"/>
              <w:rPr>
                <w:i w:val="0"/>
                <w:iCs w:val="0"/>
                <w:color w:val="000000" w:themeColor="text1"/>
                <w:lang w:val="pt-BR"/>
              </w:rPr>
            </w:pPr>
            <w:r w:rsidRPr="5ACA1E2C">
              <w:rPr>
                <w:i w:val="0"/>
                <w:iCs w:val="0"/>
                <w:color w:val="000000" w:themeColor="text1"/>
                <w:lang w:val="pt-BR"/>
              </w:rPr>
              <w:t>Polícia</w:t>
            </w:r>
          </w:p>
        </w:tc>
        <w:tc>
          <w:tcPr>
            <w:tcW w:w="18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46544C" w14:textId="400F30B0" w:rsidR="1B7DBCB3" w:rsidRDefault="1B7DBCB3" w:rsidP="5ACA1E2C">
            <w:pPr>
              <w:pStyle w:val="InfoBlue"/>
              <w:rPr>
                <w:i w:val="0"/>
                <w:iCs w:val="0"/>
                <w:color w:val="000000" w:themeColor="text1"/>
                <w:lang w:val="pt-BR"/>
              </w:rPr>
            </w:pPr>
            <w:r w:rsidRPr="5ACA1E2C">
              <w:rPr>
                <w:i w:val="0"/>
                <w:iCs w:val="0"/>
                <w:color w:val="000000" w:themeColor="text1"/>
                <w:lang w:val="pt-BR"/>
              </w:rPr>
              <w:t>Órgão público que aplica e executa as leis de acordo com a justiça</w:t>
            </w:r>
          </w:p>
        </w:tc>
        <w:tc>
          <w:tcPr>
            <w:tcW w:w="3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AF3A0D" w14:textId="696BB1EF" w:rsidR="1B7DBCB3" w:rsidRDefault="1B7DBCB3" w:rsidP="5ACA1E2C">
            <w:pPr>
              <w:pStyle w:val="InfoBlue"/>
              <w:rPr>
                <w:i w:val="0"/>
                <w:iCs w:val="0"/>
                <w:color w:val="000000" w:themeColor="text1"/>
                <w:lang w:val="pt-BR"/>
              </w:rPr>
            </w:pPr>
            <w:r w:rsidRPr="5ACA1E2C">
              <w:rPr>
                <w:i w:val="0"/>
                <w:iCs w:val="0"/>
                <w:color w:val="000000" w:themeColor="text1"/>
                <w:lang w:val="pt-BR"/>
              </w:rPr>
              <w:t>Realizar patrulhamentos, responder a chamadas, evitar episódios de violência.</w:t>
            </w:r>
          </w:p>
        </w:tc>
        <w:tc>
          <w:tcPr>
            <w:tcW w:w="26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5E8495" w14:textId="34D1DDDE" w:rsidR="72DD3CEE" w:rsidRDefault="72DD3CEE" w:rsidP="5ACA1E2C">
            <w:pPr>
              <w:pStyle w:val="InfoBlue"/>
              <w:rPr>
                <w:i w:val="0"/>
                <w:iCs w:val="0"/>
                <w:color w:val="000000" w:themeColor="text1"/>
                <w:lang w:val="pt-BR"/>
              </w:rPr>
            </w:pPr>
            <w:r w:rsidRPr="5ACA1E2C">
              <w:rPr>
                <w:i w:val="0"/>
                <w:iCs w:val="0"/>
                <w:color w:val="000000" w:themeColor="text1"/>
                <w:lang w:val="pt-BR"/>
              </w:rPr>
              <w:t>Governo</w:t>
            </w:r>
          </w:p>
        </w:tc>
      </w:tr>
    </w:tbl>
    <w:p w14:paraId="52D74F98" w14:textId="77777777" w:rsidR="003728E1" w:rsidRDefault="003728E1">
      <w:pPr>
        <w:pStyle w:val="Corpodetexto"/>
        <w:rPr>
          <w:lang w:val="pt-BR"/>
        </w:rPr>
      </w:pPr>
    </w:p>
    <w:p w14:paraId="368465EA" w14:textId="29AA3754" w:rsidR="46DF932F" w:rsidRDefault="46DF932F" w:rsidP="46DF932F">
      <w:pPr>
        <w:pStyle w:val="Corpodetexto"/>
        <w:rPr>
          <w:lang w:val="pt-BR"/>
        </w:rPr>
      </w:pPr>
    </w:p>
    <w:p w14:paraId="29155F13" w14:textId="77777777" w:rsidR="003728E1" w:rsidRDefault="003728E1">
      <w:pPr>
        <w:pStyle w:val="Ttulo2"/>
        <w:rPr>
          <w:lang w:val="pt-BR"/>
        </w:rPr>
      </w:pPr>
      <w:bookmarkStart w:id="33" w:name="_Toc512930912"/>
      <w:bookmarkStart w:id="34" w:name="_Toc452813585"/>
      <w:bookmarkStart w:id="35" w:name="_Toc436203384"/>
      <w:bookmarkStart w:id="36" w:name="_Toc425054386"/>
      <w:bookmarkStart w:id="37" w:name="_Toc422186479"/>
      <w:bookmarkStart w:id="38" w:name="_Toc346297773"/>
      <w:bookmarkStart w:id="39" w:name="_Toc342757864"/>
      <w:bookmarkStart w:id="40" w:name="_Toc210498717"/>
      <w:r w:rsidRPr="5ACA1E2C">
        <w:rPr>
          <w:lang w:val="pt-BR"/>
        </w:rPr>
        <w:t>Ambiente do Usuário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6C315A08" w14:textId="7A693186" w:rsidR="00E6176A" w:rsidRDefault="00E6176A" w:rsidP="46DF932F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O sistema será implantado dentro de uma faculdade, com o objetivo de trazer segurança aos usuários diretos e indiretos.</w:t>
      </w:r>
      <w:r>
        <w:br/>
      </w:r>
      <w:r w:rsidRPr="5ACA1E2C">
        <w:rPr>
          <w:lang w:val="pt-BR"/>
        </w:rPr>
        <w:t xml:space="preserve">O número de usuários do sistema </w:t>
      </w:r>
      <w:r w:rsidR="5CD2D274" w:rsidRPr="5ACA1E2C">
        <w:rPr>
          <w:lang w:val="pt-BR"/>
        </w:rPr>
        <w:t xml:space="preserve">será </w:t>
      </w:r>
      <w:r w:rsidRPr="5ACA1E2C">
        <w:rPr>
          <w:lang w:val="pt-BR"/>
        </w:rPr>
        <w:t>grande, mas exist</w:t>
      </w:r>
      <w:r w:rsidR="4BF546E2" w:rsidRPr="5ACA1E2C">
        <w:rPr>
          <w:lang w:val="pt-BR"/>
        </w:rPr>
        <w:t>ir</w:t>
      </w:r>
      <w:r w:rsidR="1FF6BDC0" w:rsidRPr="5ACA1E2C">
        <w:rPr>
          <w:lang w:val="pt-BR"/>
        </w:rPr>
        <w:t xml:space="preserve">ão </w:t>
      </w:r>
      <w:r w:rsidRPr="5ACA1E2C">
        <w:rPr>
          <w:lang w:val="pt-BR"/>
        </w:rPr>
        <w:t>v</w:t>
      </w:r>
      <w:r w:rsidR="361D03EA" w:rsidRPr="5ACA1E2C">
        <w:rPr>
          <w:lang w:val="pt-BR"/>
        </w:rPr>
        <w:t>á</w:t>
      </w:r>
      <w:r w:rsidRPr="5ACA1E2C">
        <w:rPr>
          <w:lang w:val="pt-BR"/>
        </w:rPr>
        <w:t>ri</w:t>
      </w:r>
      <w:r w:rsidR="2A36247E" w:rsidRPr="5ACA1E2C">
        <w:rPr>
          <w:lang w:val="pt-BR"/>
        </w:rPr>
        <w:t>o</w:t>
      </w:r>
      <w:r w:rsidRPr="5ACA1E2C">
        <w:rPr>
          <w:lang w:val="pt-BR"/>
        </w:rPr>
        <w:t xml:space="preserve">s </w:t>
      </w:r>
      <w:r w:rsidR="584F265D" w:rsidRPr="5ACA1E2C">
        <w:rPr>
          <w:lang w:val="pt-BR"/>
        </w:rPr>
        <w:t>tipos</w:t>
      </w:r>
      <w:r w:rsidRPr="5ACA1E2C">
        <w:rPr>
          <w:lang w:val="pt-BR"/>
        </w:rPr>
        <w:t xml:space="preserve"> de utilização, onde isto leva</w:t>
      </w:r>
      <w:r w:rsidR="70EBF8BA" w:rsidRPr="5ACA1E2C">
        <w:rPr>
          <w:lang w:val="pt-BR"/>
        </w:rPr>
        <w:t>rá</w:t>
      </w:r>
      <w:r w:rsidRPr="5ACA1E2C">
        <w:rPr>
          <w:lang w:val="pt-BR"/>
        </w:rPr>
        <w:t xml:space="preserve"> a </w:t>
      </w:r>
      <w:r w:rsidR="01CDDA51" w:rsidRPr="5ACA1E2C">
        <w:rPr>
          <w:lang w:val="pt-BR"/>
        </w:rPr>
        <w:t>várias</w:t>
      </w:r>
      <w:r w:rsidRPr="5ACA1E2C">
        <w:rPr>
          <w:lang w:val="pt-BR"/>
        </w:rPr>
        <w:t xml:space="preserve"> classificações de tempo gasto entre os usuários em suas atividades.</w:t>
      </w:r>
      <w:r>
        <w:br/>
      </w:r>
      <w:r w:rsidR="4017119A" w:rsidRPr="5ACA1E2C">
        <w:rPr>
          <w:lang w:val="pt-BR"/>
        </w:rPr>
        <w:t xml:space="preserve"> O sistema de segurança que será imple</w:t>
      </w:r>
      <w:r w:rsidR="5C407C66" w:rsidRPr="5ACA1E2C">
        <w:rPr>
          <w:lang w:val="pt-BR"/>
        </w:rPr>
        <w:t>me</w:t>
      </w:r>
      <w:r w:rsidR="4017119A" w:rsidRPr="5ACA1E2C">
        <w:rPr>
          <w:lang w:val="pt-BR"/>
        </w:rPr>
        <w:t xml:space="preserve">ntado na instituição garantirá maior eficiência de uso e segurança, garantindo assim maior controle de acesso de pedestres que </w:t>
      </w:r>
      <w:r w:rsidR="20DDFB56" w:rsidRPr="5ACA1E2C">
        <w:rPr>
          <w:lang w:val="pt-BR"/>
        </w:rPr>
        <w:t>entrarem e saírem da faculdade.</w:t>
      </w:r>
    </w:p>
    <w:p w14:paraId="3936A808" w14:textId="77777777" w:rsidR="003728E1" w:rsidRDefault="003728E1">
      <w:pPr>
        <w:pStyle w:val="Ttulo2"/>
        <w:rPr>
          <w:lang w:val="pt-BR"/>
        </w:rPr>
      </w:pPr>
      <w:bookmarkStart w:id="41" w:name="_Toc512930913"/>
      <w:bookmarkStart w:id="42" w:name="_Toc452813588"/>
      <w:bookmarkStart w:id="43" w:name="_Toc210498718"/>
      <w:r w:rsidRPr="5ACA1E2C">
        <w:rPr>
          <w:lang w:val="pt-BR"/>
        </w:rPr>
        <w:t>Resumo das Principais Necessidades dos Envolvidos ou Usuários</w:t>
      </w:r>
      <w:bookmarkEnd w:id="41"/>
      <w:bookmarkEnd w:id="42"/>
      <w:bookmarkEnd w:id="43"/>
    </w:p>
    <w:p w14:paraId="237C6481" w14:textId="60706E5D" w:rsidR="00BA4EA6" w:rsidRPr="00BA4EA6" w:rsidRDefault="00BA4EA6" w:rsidP="00BA4EA6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Aluno</w:t>
      </w:r>
    </w:p>
    <w:tbl>
      <w:tblPr>
        <w:tblW w:w="9468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900"/>
        <w:gridCol w:w="1350"/>
        <w:gridCol w:w="1808"/>
        <w:gridCol w:w="172"/>
        <w:gridCol w:w="2430"/>
      </w:tblGrid>
      <w:tr w:rsidR="003728E1" w14:paraId="5EA05862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752A482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Necessidade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87DEB77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Prioridade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1BEFEB6" w14:textId="4DD867F5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Preocupações</w:t>
            </w:r>
          </w:p>
        </w:tc>
        <w:tc>
          <w:tcPr>
            <w:tcW w:w="1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73E54BA" w14:textId="202EB81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Solução Atual</w:t>
            </w:r>
          </w:p>
        </w:tc>
        <w:tc>
          <w:tcPr>
            <w:tcW w:w="26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D45176B" w14:textId="77777777" w:rsidR="003728E1" w:rsidRDefault="003728E1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Soluções Propostas</w:t>
            </w:r>
          </w:p>
        </w:tc>
      </w:tr>
      <w:tr w:rsidR="003728E1" w14:paraId="246C68EA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DE2482" w14:textId="5813A491" w:rsidR="003728E1" w:rsidRDefault="003728E1">
            <w:pPr>
              <w:pStyle w:val="Corpodetexto"/>
              <w:ind w:left="0"/>
              <w:rPr>
                <w:lang w:val="pt-BR"/>
              </w:rPr>
            </w:pPr>
          </w:p>
          <w:p w14:paraId="486B92D3" w14:textId="068C8E20" w:rsidR="00BA4EA6" w:rsidRDefault="00BA4EA6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Falta de segurança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EC7FB8" w14:textId="02A7B5C5" w:rsidR="003728E1" w:rsidRDefault="6FC2D975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EC923B" w14:textId="0F2FCD68" w:rsidR="003728E1" w:rsidRDefault="6FC2D975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Violência</w:t>
            </w:r>
          </w:p>
        </w:tc>
        <w:tc>
          <w:tcPr>
            <w:tcW w:w="19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B2B9DA" w14:textId="34FDA144" w:rsidR="003728E1" w:rsidRDefault="10C927A2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Guarita sem verificação</w:t>
            </w:r>
            <w:r w:rsidR="59DFF388" w:rsidRPr="5ACA1E2C">
              <w:rPr>
                <w:lang w:val="pt-BR"/>
              </w:rPr>
              <w:t xml:space="preserve"> de identidade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90A090" w14:textId="3D78CB9B" w:rsidR="003728E1" w:rsidRDefault="59DFF38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Implantação do Safe Track</w:t>
            </w:r>
          </w:p>
        </w:tc>
      </w:tr>
      <w:tr w:rsidR="00BA4EA6" w14:paraId="048092D0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B2CEE0" w14:textId="77777777" w:rsidR="00BA4EA6" w:rsidRDefault="00BA4EA6">
            <w:pPr>
              <w:pStyle w:val="Corpodetexto"/>
              <w:ind w:left="0"/>
              <w:rPr>
                <w:lang w:val="pt-BR"/>
              </w:rPr>
            </w:pPr>
          </w:p>
          <w:p w14:paraId="49F1E1E4" w14:textId="36F35914" w:rsidR="00BA4EA6" w:rsidRDefault="00BA4EA6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Controle de entrada</w:t>
            </w:r>
            <w:r w:rsidR="35124528" w:rsidRPr="5ACA1E2C">
              <w:rPr>
                <w:lang w:val="pt-BR"/>
              </w:rPr>
              <w:t>/ saída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73CF9A" w14:textId="5D7945EC" w:rsidR="00BA4EA6" w:rsidRDefault="5FFDBF0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F036BC" w14:textId="2B773C4B" w:rsidR="00BA4EA6" w:rsidRDefault="5FFDBF0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Entrada de pessoas não autorizadas</w:t>
            </w:r>
          </w:p>
        </w:tc>
        <w:tc>
          <w:tcPr>
            <w:tcW w:w="19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70CACD" w14:textId="0003A4AF" w:rsidR="00BA4EA6" w:rsidRDefault="5FFDBF0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Nenhuma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20E1BB" w14:textId="51A4AD16" w:rsidR="00BA4EA6" w:rsidRDefault="1B300D5F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Criação de um banco de dados com registros de entrada e saída.</w:t>
            </w:r>
          </w:p>
        </w:tc>
      </w:tr>
      <w:tr w:rsidR="00BA4EA6" w14:paraId="14041CC1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B4D85" w14:textId="77777777" w:rsidR="00BA4EA6" w:rsidRDefault="00BA4EA6">
            <w:pPr>
              <w:pStyle w:val="Corpodetexto"/>
              <w:ind w:left="0"/>
              <w:rPr>
                <w:lang w:val="pt-BR"/>
              </w:rPr>
            </w:pPr>
          </w:p>
          <w:p w14:paraId="1FD514EE" w14:textId="0FA84376" w:rsidR="00BA4EA6" w:rsidRDefault="00BA4EA6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Organização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90B1F9" w14:textId="41AF53D5" w:rsidR="00BA4EA6" w:rsidRDefault="2477C438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086A2E" w14:textId="0228ECC9" w:rsidR="00BA4EA6" w:rsidRDefault="40CC2D43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Perda de informações</w:t>
            </w:r>
          </w:p>
        </w:tc>
        <w:tc>
          <w:tcPr>
            <w:tcW w:w="19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DE66E9" w14:textId="493273FA" w:rsidR="00BA4EA6" w:rsidRDefault="40CC2D43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Papéis.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1EF0AE" w14:textId="3486B189" w:rsidR="00BA4EA6" w:rsidRDefault="40CC2D43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Um sistema de organização informatizado.</w:t>
            </w:r>
          </w:p>
        </w:tc>
      </w:tr>
    </w:tbl>
    <w:p w14:paraId="6E01A01D" w14:textId="77777777" w:rsidR="003728E1" w:rsidRDefault="003728E1">
      <w:pPr>
        <w:pStyle w:val="Corpodetexto"/>
        <w:rPr>
          <w:lang w:val="pt-BR"/>
        </w:rPr>
      </w:pPr>
    </w:p>
    <w:p w14:paraId="3C603B83" w14:textId="78240883" w:rsidR="00BA4EA6" w:rsidRPr="00BA4EA6" w:rsidRDefault="00BA4EA6" w:rsidP="00BA4EA6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Professor</w:t>
      </w:r>
    </w:p>
    <w:tbl>
      <w:tblPr>
        <w:tblW w:w="9468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893"/>
        <w:gridCol w:w="1336"/>
        <w:gridCol w:w="1890"/>
        <w:gridCol w:w="172"/>
        <w:gridCol w:w="2402"/>
      </w:tblGrid>
      <w:tr w:rsidR="00BA4EA6" w14:paraId="43F01A01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2D7D3E0" w14:textId="77777777" w:rsidR="00BA4EA6" w:rsidRDefault="00BA4EA6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lastRenderedPageBreak/>
              <w:t>Necessidade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CE8168F" w14:textId="77777777" w:rsidR="00BA4EA6" w:rsidRDefault="00BA4EA6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Prioridade</w:t>
            </w: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EB65227" w14:textId="77777777" w:rsidR="00BA4EA6" w:rsidRDefault="00BA4EA6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Preocupações</w:t>
            </w:r>
          </w:p>
        </w:tc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37A72B8" w14:textId="77777777" w:rsidR="00BA4EA6" w:rsidRDefault="00BA4EA6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Solução Atual</w:t>
            </w:r>
          </w:p>
        </w:tc>
        <w:tc>
          <w:tcPr>
            <w:tcW w:w="257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B8FBA70" w14:textId="77777777" w:rsidR="00BA4EA6" w:rsidRDefault="00BA4EA6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Soluções Propostas</w:t>
            </w:r>
          </w:p>
        </w:tc>
      </w:tr>
      <w:tr w:rsidR="00BA4EA6" w14:paraId="2A4DDE12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225E7E" w14:textId="77777777" w:rsidR="00BA4EA6" w:rsidRDefault="00BA4EA6" w:rsidP="00C535FE">
            <w:pPr>
              <w:pStyle w:val="Corpodetexto"/>
              <w:ind w:left="0"/>
              <w:rPr>
                <w:lang w:val="pt-BR"/>
              </w:rPr>
            </w:pPr>
          </w:p>
          <w:p w14:paraId="5A900893" w14:textId="77777777" w:rsidR="00BA4EA6" w:rsidRDefault="00BA4EA6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Falta de segurança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E02F23" w14:textId="02A7B5C5" w:rsidR="00BA4EA6" w:rsidRDefault="65DE3299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  <w:p w14:paraId="62A5D288" w14:textId="69B9BC04" w:rsidR="00BA4EA6" w:rsidRDefault="00BA4EA6" w:rsidP="00C535FE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8A912A" w14:textId="507D27FE" w:rsidR="00BA4EA6" w:rsidRDefault="65DE3299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Violência</w:t>
            </w:r>
          </w:p>
        </w:tc>
        <w:tc>
          <w:tcPr>
            <w:tcW w:w="206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7C4A41" w14:textId="34FDA144" w:rsidR="00BA4EA6" w:rsidRDefault="2CACED26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Guarita sem verificação de identidade</w:t>
            </w:r>
          </w:p>
          <w:p w14:paraId="74EF9EFE" w14:textId="7E66DADF" w:rsidR="00BA4EA6" w:rsidRDefault="00BA4EA6" w:rsidP="00C535FE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E18B5" w14:textId="3D78CB9B" w:rsidR="00BA4EA6" w:rsidRDefault="2CACED26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Implantação do Safe Track</w:t>
            </w:r>
          </w:p>
          <w:p w14:paraId="27B372F5" w14:textId="08E6186E" w:rsidR="00BA4EA6" w:rsidRDefault="00BA4EA6" w:rsidP="00C535FE">
            <w:pPr>
              <w:pStyle w:val="Corpodetexto"/>
              <w:ind w:left="0"/>
              <w:rPr>
                <w:lang w:val="pt-BR"/>
              </w:rPr>
            </w:pPr>
          </w:p>
        </w:tc>
      </w:tr>
      <w:tr w:rsidR="00BA4EA6" w14:paraId="52AD7EF3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4D33CE" w14:textId="77777777" w:rsidR="00BA4EA6" w:rsidRDefault="00BA4EA6" w:rsidP="00C535FE">
            <w:pPr>
              <w:pStyle w:val="Corpodetexto"/>
              <w:ind w:left="0"/>
              <w:rPr>
                <w:lang w:val="pt-BR"/>
              </w:rPr>
            </w:pPr>
          </w:p>
          <w:p w14:paraId="14C92275" w14:textId="2EA8B453" w:rsidR="00BA4EA6" w:rsidRDefault="35124528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Frequência dos alunos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3B93F6" w14:textId="66C3F438" w:rsidR="00BA4EA6" w:rsidRDefault="265AAA7E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Baixa</w:t>
            </w: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A7F359" w14:textId="78730FAF" w:rsidR="00BA4EA6" w:rsidRDefault="7D9F413B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Não tem</w:t>
            </w:r>
            <w:r w:rsidR="73835D60" w:rsidRPr="5ACA1E2C">
              <w:rPr>
                <w:lang w:val="pt-BR"/>
              </w:rPr>
              <w:t xml:space="preserve"> </w:t>
            </w:r>
          </w:p>
        </w:tc>
        <w:tc>
          <w:tcPr>
            <w:tcW w:w="206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2F72E8" w14:textId="6ADF24A0" w:rsidR="00BA4EA6" w:rsidRDefault="265AAA7E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Chamada manual registrada através do SIGA</w:t>
            </w:r>
          </w:p>
        </w:tc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57E307" w14:textId="0641369D" w:rsidR="00BA4EA6" w:rsidRDefault="265AAA7E" w:rsidP="00C535FE">
            <w:pPr>
              <w:pStyle w:val="Corpodetexto"/>
              <w:ind w:left="0"/>
              <w:rPr>
                <w:lang w:val="pt-BR"/>
              </w:rPr>
            </w:pPr>
            <w:proofErr w:type="spellStart"/>
            <w:r w:rsidRPr="5ACA1E2C">
              <w:rPr>
                <w:lang w:val="pt-BR"/>
              </w:rPr>
              <w:t>Tag’s</w:t>
            </w:r>
            <w:proofErr w:type="spellEnd"/>
            <w:r w:rsidRPr="5ACA1E2C">
              <w:rPr>
                <w:lang w:val="pt-BR"/>
              </w:rPr>
              <w:t xml:space="preserve"> de RFID que computam a entrada e saída de ambientes.</w:t>
            </w:r>
          </w:p>
        </w:tc>
      </w:tr>
      <w:tr w:rsidR="00BA4EA6" w14:paraId="5B7D7226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EC1069" w14:textId="77777777" w:rsidR="00BA4EA6" w:rsidRDefault="00BA4EA6" w:rsidP="00C535FE">
            <w:pPr>
              <w:pStyle w:val="Corpodetexto"/>
              <w:ind w:left="0"/>
              <w:rPr>
                <w:lang w:val="pt-BR"/>
              </w:rPr>
            </w:pPr>
          </w:p>
          <w:p w14:paraId="4F3E67B5" w14:textId="77777777" w:rsidR="00BA4EA6" w:rsidRDefault="00BA4EA6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Organização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1D633F" w14:textId="03BA098D" w:rsidR="00BA4EA6" w:rsidRDefault="1ECD04B2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Baixa</w:t>
            </w: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752F39" w14:textId="53669062" w:rsidR="00BA4EA6" w:rsidRDefault="02414DD5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Perda do histórico de frequências.</w:t>
            </w:r>
          </w:p>
        </w:tc>
        <w:tc>
          <w:tcPr>
            <w:tcW w:w="206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A14E2F" w14:textId="5246EC73" w:rsidR="00BA4EA6" w:rsidRDefault="02414DD5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Consulta através do SIGA.</w:t>
            </w:r>
          </w:p>
        </w:tc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414EEB" w14:textId="19637610" w:rsidR="00BA4EA6" w:rsidRDefault="02414DD5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Visualizar em tempo real a frequência realizada pelo Safe-Track.</w:t>
            </w:r>
          </w:p>
        </w:tc>
      </w:tr>
    </w:tbl>
    <w:p w14:paraId="76910168" w14:textId="77777777" w:rsidR="00BA4EA6" w:rsidRDefault="00BA4EA6" w:rsidP="00BA4EA6">
      <w:pPr>
        <w:pStyle w:val="Corpodetexto"/>
        <w:rPr>
          <w:lang w:val="pt-BR"/>
        </w:rPr>
      </w:pPr>
    </w:p>
    <w:p w14:paraId="456141AB" w14:textId="7CF2B00F" w:rsidR="000647C8" w:rsidRPr="00BA4EA6" w:rsidRDefault="0062388D" w:rsidP="000647C8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Secretaria</w:t>
      </w:r>
    </w:p>
    <w:tbl>
      <w:tblPr>
        <w:tblW w:w="9468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893"/>
        <w:gridCol w:w="1336"/>
        <w:gridCol w:w="1890"/>
        <w:gridCol w:w="172"/>
        <w:gridCol w:w="2402"/>
      </w:tblGrid>
      <w:tr w:rsidR="000647C8" w14:paraId="70F808CF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F211204" w14:textId="77777777" w:rsidR="000647C8" w:rsidRDefault="35124528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Necessidade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2BCF592" w14:textId="77777777" w:rsidR="000647C8" w:rsidRDefault="35124528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Prioridade</w:t>
            </w: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625E53D" w14:textId="77777777" w:rsidR="000647C8" w:rsidRDefault="35124528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Preocupações</w:t>
            </w:r>
          </w:p>
        </w:tc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6D8311A" w14:textId="77777777" w:rsidR="000647C8" w:rsidRDefault="35124528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Solução Atual</w:t>
            </w:r>
          </w:p>
        </w:tc>
        <w:tc>
          <w:tcPr>
            <w:tcW w:w="257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EE0610D" w14:textId="77777777" w:rsidR="000647C8" w:rsidRDefault="35124528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Soluções Propostas</w:t>
            </w:r>
          </w:p>
        </w:tc>
      </w:tr>
      <w:tr w:rsidR="000647C8" w14:paraId="19407C5C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76EC46" w14:textId="77777777" w:rsidR="000647C8" w:rsidRDefault="000647C8" w:rsidP="00C535FE">
            <w:pPr>
              <w:pStyle w:val="Corpodetexto"/>
              <w:ind w:left="0"/>
              <w:rPr>
                <w:lang w:val="pt-BR"/>
              </w:rPr>
            </w:pPr>
          </w:p>
          <w:p w14:paraId="4B533C08" w14:textId="77777777" w:rsidR="000647C8" w:rsidRDefault="35124528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Falta de segurança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32C976" w14:textId="359BBC12" w:rsidR="000647C8" w:rsidRDefault="470D1A16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678371" w14:textId="1DA432D7" w:rsidR="000647C8" w:rsidRDefault="470D1A16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Roubo, </w:t>
            </w:r>
            <w:r w:rsidR="65463641" w:rsidRPr="5ACA1E2C">
              <w:rPr>
                <w:lang w:val="pt-BR"/>
              </w:rPr>
              <w:t>violência</w:t>
            </w:r>
          </w:p>
        </w:tc>
        <w:tc>
          <w:tcPr>
            <w:tcW w:w="206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2A5C25" w14:textId="5E92FD01" w:rsidR="000647C8" w:rsidRDefault="470D1A16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Guardas na guarita</w:t>
            </w:r>
          </w:p>
        </w:tc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1DC5F8" w14:textId="42390BCC" w:rsidR="000647C8" w:rsidRDefault="05CBBF46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Implantação do Safe Track</w:t>
            </w:r>
          </w:p>
        </w:tc>
      </w:tr>
      <w:tr w:rsidR="000647C8" w14:paraId="6C9C973B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EF90EA" w14:textId="77777777" w:rsidR="000647C8" w:rsidRDefault="000647C8" w:rsidP="00C535FE">
            <w:pPr>
              <w:pStyle w:val="Corpodetexto"/>
              <w:ind w:left="0"/>
              <w:rPr>
                <w:lang w:val="pt-BR"/>
              </w:rPr>
            </w:pPr>
          </w:p>
          <w:p w14:paraId="7B731A25" w14:textId="77777777" w:rsidR="000647C8" w:rsidRDefault="000647C8" w:rsidP="00C535FE">
            <w:pPr>
              <w:pStyle w:val="Corpodetexto"/>
              <w:ind w:left="0"/>
              <w:rPr>
                <w:lang w:val="pt-BR"/>
              </w:rPr>
            </w:pPr>
          </w:p>
          <w:p w14:paraId="56974363" w14:textId="13053ECA" w:rsidR="000647C8" w:rsidRDefault="35124528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Controle de entrada/ saída de todos que frequentam a faculdade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D6A0FE" w14:textId="5D7945EC" w:rsidR="000647C8" w:rsidRDefault="64E336EC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  <w:p w14:paraId="040119C4" w14:textId="51F72428" w:rsidR="000647C8" w:rsidRDefault="000647C8" w:rsidP="00C535FE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32156D" w14:textId="2B773C4B" w:rsidR="000647C8" w:rsidRDefault="64E336EC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Entrada de pessoas não autorizadas</w:t>
            </w:r>
          </w:p>
          <w:p w14:paraId="39461DCA" w14:textId="774E83D7" w:rsidR="000647C8" w:rsidRDefault="000647C8" w:rsidP="00C535FE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206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34BB61" w14:textId="0003A4AF" w:rsidR="000647C8" w:rsidRDefault="64E336EC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Nenhuma</w:t>
            </w:r>
          </w:p>
          <w:p w14:paraId="51F1A0F4" w14:textId="35C42CF3" w:rsidR="000647C8" w:rsidRDefault="000647C8" w:rsidP="00C535FE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B890ED" w14:textId="1D5C855A" w:rsidR="000647C8" w:rsidRDefault="64E336EC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Criação de um banco de dados com registros de entrada e saída.</w:t>
            </w:r>
          </w:p>
        </w:tc>
      </w:tr>
      <w:tr w:rsidR="000647C8" w14:paraId="7550195F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2A90B" w14:textId="77777777" w:rsidR="000647C8" w:rsidRDefault="000647C8" w:rsidP="00C535FE">
            <w:pPr>
              <w:pStyle w:val="Corpodetexto"/>
              <w:ind w:left="0"/>
              <w:rPr>
                <w:lang w:val="pt-BR"/>
              </w:rPr>
            </w:pPr>
          </w:p>
          <w:p w14:paraId="39FBF984" w14:textId="7AEE1094" w:rsidR="000647C8" w:rsidRDefault="35124528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Banco de dados atualizado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A013B9" w14:textId="6192B7F6" w:rsidR="000647C8" w:rsidRDefault="1A0287BF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2160B9" w14:textId="160A2D1A" w:rsidR="000647C8" w:rsidRDefault="1A0287BF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Perca de histórico e informações</w:t>
            </w:r>
          </w:p>
        </w:tc>
        <w:tc>
          <w:tcPr>
            <w:tcW w:w="206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885BBE" w14:textId="4D48AF32" w:rsidR="000647C8" w:rsidRDefault="1A0287BF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Consulta através do SIGA.  </w:t>
            </w:r>
          </w:p>
        </w:tc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346D41" w14:textId="7E180C65" w:rsidR="000647C8" w:rsidRDefault="3B3BB1EC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Atualização em tempo real dos dados.</w:t>
            </w:r>
          </w:p>
        </w:tc>
      </w:tr>
      <w:tr w:rsidR="00EA0EE5" w14:paraId="0EDE5CBF" w14:textId="77777777" w:rsidTr="5ACA1E2C"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88E55A" w14:textId="77777777" w:rsidR="00EA0EE5" w:rsidRDefault="00EA0EE5" w:rsidP="00C535FE">
            <w:pPr>
              <w:pStyle w:val="Corpodetexto"/>
              <w:ind w:left="0"/>
              <w:rPr>
                <w:lang w:val="pt-BR"/>
              </w:rPr>
            </w:pPr>
          </w:p>
          <w:p w14:paraId="14726F32" w14:textId="3A2C384D" w:rsidR="00EA0EE5" w:rsidRDefault="39735CB1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Imprimir relatório diários das pessoas que estiveram na faculdade</w:t>
            </w:r>
          </w:p>
        </w:tc>
        <w:tc>
          <w:tcPr>
            <w:tcW w:w="8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209893" w14:textId="62405733" w:rsidR="00EA0EE5" w:rsidRDefault="1B6B4DFE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89F6D9" w14:textId="7EFE5270" w:rsidR="00EA0EE5" w:rsidRDefault="1B6B4DFE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Segurança de todos na instituição</w:t>
            </w:r>
          </w:p>
        </w:tc>
        <w:tc>
          <w:tcPr>
            <w:tcW w:w="206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CFCC8F" w14:textId="7D017C58" w:rsidR="00EA0EE5" w:rsidRDefault="1B6B4DFE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Não tem controle atualmente</w:t>
            </w:r>
          </w:p>
        </w:tc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E748BD" w14:textId="20431566" w:rsidR="00EA0EE5" w:rsidRDefault="15BC5067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Geração de relatórios online através da alimentação do banco de dados.</w:t>
            </w:r>
          </w:p>
        </w:tc>
      </w:tr>
    </w:tbl>
    <w:p w14:paraId="1CEA4BA6" w14:textId="77777777" w:rsidR="000647C8" w:rsidRDefault="000647C8" w:rsidP="000647C8">
      <w:pPr>
        <w:pStyle w:val="Corpodetexto"/>
        <w:rPr>
          <w:lang w:val="pt-BR"/>
        </w:rPr>
      </w:pPr>
    </w:p>
    <w:p w14:paraId="41B7DB34" w14:textId="77777777" w:rsidR="000647C8" w:rsidRDefault="000647C8" w:rsidP="00BA4EA6">
      <w:pPr>
        <w:pStyle w:val="Corpodetexto"/>
        <w:rPr>
          <w:lang w:val="pt-BR"/>
        </w:rPr>
      </w:pPr>
    </w:p>
    <w:p w14:paraId="6FD52E30" w14:textId="77777777" w:rsidR="00576FFE" w:rsidRDefault="00576FFE" w:rsidP="0062388D">
      <w:pPr>
        <w:pStyle w:val="Corpodetexto"/>
        <w:ind w:left="0"/>
        <w:rPr>
          <w:lang w:val="pt-BR"/>
        </w:rPr>
      </w:pPr>
    </w:p>
    <w:p w14:paraId="71B6EBBD" w14:textId="77777777" w:rsidR="00576FFE" w:rsidRDefault="00576FFE" w:rsidP="0062388D">
      <w:pPr>
        <w:pStyle w:val="Corpodetexto"/>
        <w:ind w:left="0"/>
        <w:rPr>
          <w:lang w:val="pt-BR"/>
        </w:rPr>
      </w:pPr>
    </w:p>
    <w:p w14:paraId="43BC0F4C" w14:textId="6059D7C1" w:rsidR="0062388D" w:rsidRPr="00BA4EA6" w:rsidRDefault="0062388D" w:rsidP="0062388D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Funcionário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900"/>
        <w:gridCol w:w="1350"/>
        <w:gridCol w:w="1890"/>
        <w:gridCol w:w="90"/>
        <w:gridCol w:w="2430"/>
      </w:tblGrid>
      <w:tr w:rsidR="0062388D" w14:paraId="795560FF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0A3A403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Necessidade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0D7D2EB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Prioridade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2C35451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Preocupações</w:t>
            </w:r>
          </w:p>
        </w:tc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A868431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Solução Atual</w:t>
            </w:r>
          </w:p>
        </w:tc>
        <w:tc>
          <w:tcPr>
            <w:tcW w:w="25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589FA54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Soluções Propostas</w:t>
            </w:r>
          </w:p>
        </w:tc>
      </w:tr>
      <w:tr w:rsidR="0062388D" w14:paraId="43028289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7719D6" w14:textId="77777777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</w:p>
          <w:p w14:paraId="032702AF" w14:textId="77777777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Falta de segurança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94F4B0" w14:textId="02A7B5C5" w:rsidR="5ACA1E2C" w:rsidRDefault="5ACA1E2C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36E729" w14:textId="0F2FCD68" w:rsidR="5ACA1E2C" w:rsidRDefault="5ACA1E2C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Violência</w:t>
            </w:r>
          </w:p>
        </w:tc>
        <w:tc>
          <w:tcPr>
            <w:tcW w:w="19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E87785" w14:textId="34FDA144" w:rsidR="5ACA1E2C" w:rsidRDefault="5ACA1E2C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Guarita sem verificação de identidade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404A50" w14:textId="3D78CB9B" w:rsidR="0062388D" w:rsidRDefault="6C5C4508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Implantação do Safe Track</w:t>
            </w:r>
          </w:p>
          <w:p w14:paraId="769165FD" w14:textId="53E5C461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</w:p>
        </w:tc>
      </w:tr>
      <w:tr w:rsidR="0062388D" w14:paraId="29840B2A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56A3B3" w14:textId="77777777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</w:p>
          <w:p w14:paraId="60D2F360" w14:textId="7F7A0CD2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Controle de entrada/ saída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CF928D" w14:textId="00732236" w:rsidR="0062388D" w:rsidRDefault="45B8470A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C78332" w14:textId="2B773C4B" w:rsidR="5ACA1E2C" w:rsidRDefault="5ACA1E2C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Entrada de pessoas não autorizadas</w:t>
            </w:r>
          </w:p>
        </w:tc>
        <w:tc>
          <w:tcPr>
            <w:tcW w:w="19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F7376E" w14:textId="0003A4AF" w:rsidR="5ACA1E2C" w:rsidRDefault="5ACA1E2C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Nenhuma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F5E3FC" w14:textId="51A4AD16" w:rsidR="27733356" w:rsidRDefault="27733356" w:rsidP="5ACA1E2C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Criação de um banco de dados com registros de entrada e saída.</w:t>
            </w:r>
          </w:p>
          <w:p w14:paraId="643D3D0D" w14:textId="4B6DFCCD" w:rsidR="5ACA1E2C" w:rsidRDefault="5ACA1E2C" w:rsidP="5ACA1E2C">
            <w:pPr>
              <w:pStyle w:val="Corpodetexto"/>
              <w:ind w:left="0"/>
              <w:rPr>
                <w:lang w:val="pt-BR"/>
              </w:rPr>
            </w:pPr>
          </w:p>
        </w:tc>
      </w:tr>
    </w:tbl>
    <w:p w14:paraId="22933C29" w14:textId="363AA5C9" w:rsidR="5ACA1E2C" w:rsidRDefault="5ACA1E2C"/>
    <w:p w14:paraId="1CD54261" w14:textId="77777777" w:rsidR="00BA4EA6" w:rsidRDefault="00BA4EA6">
      <w:pPr>
        <w:pStyle w:val="Corpodetexto"/>
        <w:rPr>
          <w:lang w:val="pt-BR"/>
        </w:rPr>
      </w:pPr>
    </w:p>
    <w:p w14:paraId="4806B331" w14:textId="69F5702B" w:rsidR="0062388D" w:rsidRPr="00BA4EA6" w:rsidRDefault="4FEAC607" w:rsidP="0062388D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Segurança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900"/>
        <w:gridCol w:w="1350"/>
        <w:gridCol w:w="1890"/>
        <w:gridCol w:w="90"/>
        <w:gridCol w:w="2430"/>
      </w:tblGrid>
      <w:tr w:rsidR="0062388D" w14:paraId="35F99BF7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4153472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Necessidade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C89C47D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Prioridade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C43EFC3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Preocupações</w:t>
            </w:r>
          </w:p>
        </w:tc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551EB85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Solução Atual</w:t>
            </w:r>
          </w:p>
        </w:tc>
        <w:tc>
          <w:tcPr>
            <w:tcW w:w="25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2C54BCC" w14:textId="77777777" w:rsidR="0062388D" w:rsidRDefault="0062388D" w:rsidP="00C535FE">
            <w:pPr>
              <w:pStyle w:val="Corpodetexto"/>
              <w:ind w:left="0"/>
              <w:rPr>
                <w:b/>
                <w:bCs/>
                <w:lang w:val="pt-BR"/>
              </w:rPr>
            </w:pPr>
            <w:r w:rsidRPr="5ACA1E2C">
              <w:rPr>
                <w:b/>
                <w:bCs/>
                <w:lang w:val="pt-BR"/>
              </w:rPr>
              <w:t>Soluções Propostas</w:t>
            </w:r>
          </w:p>
        </w:tc>
      </w:tr>
      <w:tr w:rsidR="0062388D" w14:paraId="136D17B9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E117D0" w14:textId="77777777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</w:p>
          <w:p w14:paraId="2D5B7289" w14:textId="71C20C31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Receber as orientações corretas de como o sistema precisa funcionar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5C1CB" w14:textId="1D830662" w:rsidR="0062388D" w:rsidRDefault="27A80E58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28624A" w14:textId="3C0C28F8" w:rsidR="0062388D" w:rsidRDefault="20F511D1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Utilização indevida e erros de uso.</w:t>
            </w:r>
          </w:p>
        </w:tc>
        <w:tc>
          <w:tcPr>
            <w:tcW w:w="19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4F66AF" w14:textId="6346438E" w:rsidR="0062388D" w:rsidRDefault="15B1177F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Não existe.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230B16" w14:textId="5964442A" w:rsidR="0062388D" w:rsidRDefault="15B1177F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Criação de documentação de uso do sistema, como </w:t>
            </w:r>
            <w:proofErr w:type="spellStart"/>
            <w:r w:rsidRPr="5ACA1E2C">
              <w:rPr>
                <w:lang w:val="pt-BR"/>
              </w:rPr>
              <w:t>P</w:t>
            </w:r>
            <w:r w:rsidR="16D30A66" w:rsidRPr="5ACA1E2C">
              <w:rPr>
                <w:lang w:val="pt-BR"/>
              </w:rPr>
              <w:t>DF</w:t>
            </w:r>
            <w:r w:rsidRPr="5ACA1E2C">
              <w:rPr>
                <w:lang w:val="pt-BR"/>
              </w:rPr>
              <w:t>´s</w:t>
            </w:r>
            <w:proofErr w:type="spellEnd"/>
            <w:r w:rsidRPr="5ACA1E2C">
              <w:rPr>
                <w:lang w:val="pt-BR"/>
              </w:rPr>
              <w:t xml:space="preserve"> e vídeos.</w:t>
            </w:r>
          </w:p>
        </w:tc>
      </w:tr>
      <w:tr w:rsidR="0062388D" w14:paraId="71ED27C0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33DEAF" w14:textId="4684C577" w:rsidR="0062388D" w:rsidRDefault="0D9A0825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Saber o que esperam quando o programa estiver funcionando</w:t>
            </w:r>
          </w:p>
          <w:p w14:paraId="6FF2CE8A" w14:textId="412ADA44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EA84B6" w14:textId="2D127D6D" w:rsidR="0062388D" w:rsidRDefault="02026C2C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F20844" w14:textId="3F1EC1B9" w:rsidR="0062388D" w:rsidRDefault="45608F7E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Erros de uso.</w:t>
            </w:r>
          </w:p>
        </w:tc>
        <w:tc>
          <w:tcPr>
            <w:tcW w:w="19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3403DB" w14:textId="05F80BAE" w:rsidR="0062388D" w:rsidRDefault="45608F7E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Não existe.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84924B" w14:textId="1CF191CD" w:rsidR="0062388D" w:rsidRDefault="45608F7E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Exibição de mensagens e efeitos durante o uso, alertando ações.</w:t>
            </w:r>
          </w:p>
        </w:tc>
      </w:tr>
      <w:tr w:rsidR="0062388D" w14:paraId="51730F46" w14:textId="77777777" w:rsidTr="5ACA1E2C">
        <w:tc>
          <w:tcPr>
            <w:tcW w:w="28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1AEF28" w14:textId="4832CEC8" w:rsidR="0062388D" w:rsidRDefault="0D9A0825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Material suficiente e de qualidade, dentro do prazo especificado, para que consigam fazer um bom trabalho e entregar dentro do prazo</w:t>
            </w:r>
          </w:p>
          <w:p w14:paraId="4E55957E" w14:textId="08630834" w:rsidR="0062388D" w:rsidRDefault="0062388D" w:rsidP="00C535FE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54D2F2" w14:textId="69B70FDF" w:rsidR="0062388D" w:rsidRDefault="0C2E0BB7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Alta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2D7565" w14:textId="5D76F3C7" w:rsidR="0062388D" w:rsidRDefault="40E6D04D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Falta de dados para consulta.</w:t>
            </w:r>
          </w:p>
        </w:tc>
        <w:tc>
          <w:tcPr>
            <w:tcW w:w="19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FD5140" w14:textId="3AF101B4" w:rsidR="0062388D" w:rsidRDefault="40E6D04D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>Não existe.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22C884" w14:textId="78EDF05B" w:rsidR="0062388D" w:rsidRDefault="40E6D04D" w:rsidP="00C535FE">
            <w:pPr>
              <w:pStyle w:val="Corpodetexto"/>
              <w:ind w:left="0"/>
              <w:rPr>
                <w:lang w:val="pt-BR"/>
              </w:rPr>
            </w:pPr>
            <w:r w:rsidRPr="5ACA1E2C">
              <w:rPr>
                <w:lang w:val="pt-BR"/>
              </w:rPr>
              <w:t xml:space="preserve">Entrega diária ou semanal de relatórios e lembrete. </w:t>
            </w:r>
          </w:p>
        </w:tc>
      </w:tr>
    </w:tbl>
    <w:p w14:paraId="461DC76C" w14:textId="77777777" w:rsidR="0062388D" w:rsidRDefault="0062388D" w:rsidP="0062388D">
      <w:pPr>
        <w:pStyle w:val="Corpodetexto"/>
        <w:rPr>
          <w:lang w:val="pt-BR"/>
        </w:rPr>
      </w:pPr>
    </w:p>
    <w:p w14:paraId="7334B4BD" w14:textId="77777777" w:rsidR="0062388D" w:rsidRDefault="0062388D">
      <w:pPr>
        <w:pStyle w:val="Corpodetexto"/>
        <w:rPr>
          <w:lang w:val="pt-BR"/>
        </w:rPr>
      </w:pPr>
    </w:p>
    <w:p w14:paraId="4F686C56" w14:textId="77777777" w:rsidR="003728E1" w:rsidRDefault="003728E1">
      <w:pPr>
        <w:pStyle w:val="Ttulo2"/>
        <w:rPr>
          <w:lang w:val="pt-BR"/>
        </w:rPr>
      </w:pPr>
      <w:bookmarkStart w:id="44" w:name="_Toc512930914"/>
      <w:bookmarkStart w:id="45" w:name="_Toc452813589"/>
      <w:bookmarkStart w:id="46" w:name="_Toc210498719"/>
      <w:r w:rsidRPr="5ACA1E2C">
        <w:rPr>
          <w:lang w:val="pt-BR"/>
        </w:rPr>
        <w:t>Alternativas e Concorrência</w:t>
      </w:r>
      <w:bookmarkEnd w:id="44"/>
      <w:bookmarkEnd w:id="45"/>
      <w:bookmarkEnd w:id="46"/>
    </w:p>
    <w:p w14:paraId="6B65B280" w14:textId="1629AD0B" w:rsidR="00445E13" w:rsidRDefault="00445E13" w:rsidP="00445E13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 xml:space="preserve">Safe Track, é um sistema de </w:t>
      </w:r>
      <w:r w:rsidR="2757AEF9" w:rsidRPr="5ACA1E2C">
        <w:rPr>
          <w:lang w:val="pt-BR"/>
        </w:rPr>
        <w:t xml:space="preserve">serviço de </w:t>
      </w:r>
      <w:r w:rsidRPr="5ACA1E2C">
        <w:rPr>
          <w:lang w:val="pt-BR"/>
        </w:rPr>
        <w:t xml:space="preserve">segurança e monitoramento, que traz a tecnologia RFHI para controle de acesso em ambientes monitorados, de </w:t>
      </w:r>
      <w:r w:rsidR="5D1EF9E2" w:rsidRPr="5ACA1E2C">
        <w:rPr>
          <w:lang w:val="pt-BR"/>
        </w:rPr>
        <w:t>última</w:t>
      </w:r>
      <w:r w:rsidRPr="5ACA1E2C">
        <w:rPr>
          <w:lang w:val="pt-BR"/>
        </w:rPr>
        <w:t xml:space="preserve"> geração, com um dos valores mais acessíveis para implantação, no quesito </w:t>
      </w:r>
      <w:r w:rsidR="674B26AD" w:rsidRPr="5ACA1E2C">
        <w:rPr>
          <w:lang w:val="pt-BR"/>
        </w:rPr>
        <w:t>segurança. Ele</w:t>
      </w:r>
      <w:r w:rsidRPr="5ACA1E2C">
        <w:rPr>
          <w:lang w:val="pt-BR"/>
        </w:rPr>
        <w:t xml:space="preserve"> permite que informações dos objetos e pessoas sejam captados por computadores, sem a necessidade de contato visual direto, e permite a leitura </w:t>
      </w:r>
      <w:r w:rsidR="608A2E00" w:rsidRPr="5ACA1E2C">
        <w:rPr>
          <w:lang w:val="pt-BR"/>
        </w:rPr>
        <w:t>simultânea</w:t>
      </w:r>
      <w:r w:rsidRPr="5ACA1E2C">
        <w:rPr>
          <w:lang w:val="pt-BR"/>
        </w:rPr>
        <w:t xml:space="preserve"> de várias etiquetas ao mesmo tempo. A conectividade é via Wi-Fi, facilitando o acesso rápido</w:t>
      </w:r>
      <w:r w:rsidR="00F27717" w:rsidRPr="5ACA1E2C">
        <w:rPr>
          <w:lang w:val="pt-BR"/>
        </w:rPr>
        <w:t xml:space="preserve"> e preciso dos dados.</w:t>
      </w:r>
    </w:p>
    <w:p w14:paraId="38470825" w14:textId="45E46425" w:rsidR="00375204" w:rsidRPr="00375204" w:rsidRDefault="00375204" w:rsidP="00375204">
      <w:pPr>
        <w:pStyle w:val="Corpodetexto"/>
        <w:ind w:left="0"/>
        <w:rPr>
          <w:lang w:val="pt-BR"/>
        </w:rPr>
      </w:pPr>
    </w:p>
    <w:p w14:paraId="4B7DDD4C" w14:textId="77777777" w:rsidR="003728E1" w:rsidRDefault="003728E1">
      <w:pPr>
        <w:pStyle w:val="Ttulo1"/>
        <w:ind w:left="1080" w:hanging="360"/>
        <w:rPr>
          <w:sz w:val="20"/>
          <w:szCs w:val="20"/>
          <w:lang w:val="pt-BR"/>
        </w:rPr>
      </w:pPr>
      <w:bookmarkStart w:id="47" w:name="_Toc512930915"/>
      <w:bookmarkStart w:id="48" w:name="_Toc452813590"/>
      <w:bookmarkStart w:id="49" w:name="_Toc436203387"/>
      <w:bookmarkStart w:id="50" w:name="_Toc210498720"/>
      <w:bookmarkEnd w:id="25"/>
      <w:r w:rsidRPr="5ACA1E2C">
        <w:rPr>
          <w:sz w:val="20"/>
          <w:szCs w:val="20"/>
          <w:lang w:val="pt-BR"/>
        </w:rPr>
        <w:t>Visão Geral do Produto</w:t>
      </w:r>
      <w:bookmarkEnd w:id="47"/>
      <w:bookmarkEnd w:id="48"/>
      <w:bookmarkEnd w:id="49"/>
      <w:bookmarkEnd w:id="50"/>
    </w:p>
    <w:p w14:paraId="16063881" w14:textId="7059D711" w:rsidR="00EE1CD4" w:rsidRPr="00F27717" w:rsidRDefault="00F27717" w:rsidP="00F27717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 xml:space="preserve">Este Sistema </w:t>
      </w:r>
      <w:r w:rsidR="6AF1A53F" w:rsidRPr="5ACA1E2C">
        <w:rPr>
          <w:lang w:val="pt-BR"/>
        </w:rPr>
        <w:t>visa trazer</w:t>
      </w:r>
      <w:r w:rsidRPr="5ACA1E2C">
        <w:rPr>
          <w:lang w:val="pt-BR"/>
        </w:rPr>
        <w:t xml:space="preserve"> </w:t>
      </w:r>
      <w:r w:rsidR="440DCE59" w:rsidRPr="5ACA1E2C">
        <w:rPr>
          <w:lang w:val="pt-BR"/>
        </w:rPr>
        <w:t>controle das</w:t>
      </w:r>
      <w:r w:rsidRPr="5ACA1E2C">
        <w:rPr>
          <w:lang w:val="pt-BR"/>
        </w:rPr>
        <w:t xml:space="preserve"> pessoas que frequentam a faculdade sem depender de planilhas manuais, contagens demoradas ou da memória de funcionários</w:t>
      </w:r>
      <w:r w:rsidR="006C483F" w:rsidRPr="5ACA1E2C">
        <w:rPr>
          <w:lang w:val="pt-BR"/>
        </w:rPr>
        <w:t xml:space="preserve">, através </w:t>
      </w:r>
      <w:r w:rsidR="049AC425" w:rsidRPr="5ACA1E2C">
        <w:rPr>
          <w:lang w:val="pt-BR"/>
        </w:rPr>
        <w:t>da tecnologia</w:t>
      </w:r>
      <w:r w:rsidRPr="5ACA1E2C">
        <w:rPr>
          <w:lang w:val="pt-BR"/>
        </w:rPr>
        <w:t xml:space="preserve"> RFHI</w:t>
      </w:r>
      <w:r w:rsidR="006C483F" w:rsidRPr="5ACA1E2C">
        <w:rPr>
          <w:lang w:val="pt-BR"/>
        </w:rPr>
        <w:t>.</w:t>
      </w:r>
      <w:r w:rsidRPr="5ACA1E2C">
        <w:rPr>
          <w:lang w:val="pt-BR"/>
        </w:rPr>
        <w:t xml:space="preserve"> </w:t>
      </w:r>
      <w:r>
        <w:br/>
      </w:r>
      <w:r w:rsidRPr="5ACA1E2C">
        <w:rPr>
          <w:lang w:val="pt-BR"/>
        </w:rPr>
        <w:t>A</w:t>
      </w:r>
      <w:r w:rsidR="006C483F" w:rsidRPr="5ACA1E2C">
        <w:rPr>
          <w:lang w:val="pt-BR"/>
        </w:rPr>
        <w:t xml:space="preserve">través </w:t>
      </w:r>
      <w:r w:rsidRPr="5ACA1E2C">
        <w:rPr>
          <w:lang w:val="pt-BR"/>
        </w:rPr>
        <w:t xml:space="preserve"> </w:t>
      </w:r>
      <w:r w:rsidR="006C483F" w:rsidRPr="5ACA1E2C">
        <w:rPr>
          <w:lang w:val="pt-BR"/>
        </w:rPr>
        <w:t>desse</w:t>
      </w:r>
      <w:r w:rsidRPr="5ACA1E2C">
        <w:rPr>
          <w:lang w:val="pt-BR"/>
        </w:rPr>
        <w:t xml:space="preserve"> sistema, a faculdade ganha organização e aumenta a segurança </w:t>
      </w:r>
      <w:r w:rsidR="1120B173" w:rsidRPr="5ACA1E2C">
        <w:rPr>
          <w:lang w:val="pt-BR"/>
        </w:rPr>
        <w:t>no monitoramento</w:t>
      </w:r>
      <w:r w:rsidRPr="5ACA1E2C">
        <w:rPr>
          <w:lang w:val="pt-BR"/>
        </w:rPr>
        <w:t xml:space="preserve"> de pessoas nos ambientes. Investir em tecnologia inteligente é sempre estar um passo </w:t>
      </w:r>
      <w:r w:rsidR="00576FFE" w:rsidRPr="5ACA1E2C">
        <w:rPr>
          <w:lang w:val="pt-BR"/>
        </w:rPr>
        <w:t>à</w:t>
      </w:r>
      <w:r w:rsidRPr="5ACA1E2C">
        <w:rPr>
          <w:lang w:val="pt-BR"/>
        </w:rPr>
        <w:t xml:space="preserve"> frente.</w:t>
      </w:r>
      <w:r>
        <w:br/>
      </w:r>
      <w:r w:rsidR="00EE1CD4" w:rsidRPr="5ACA1E2C">
        <w:rPr>
          <w:lang w:val="pt-BR"/>
        </w:rPr>
        <w:t xml:space="preserve">Em uma </w:t>
      </w:r>
      <w:r w:rsidR="55D86CAD" w:rsidRPr="5ACA1E2C">
        <w:rPr>
          <w:lang w:val="pt-BR"/>
        </w:rPr>
        <w:t>emergência</w:t>
      </w:r>
      <w:r w:rsidR="00EE1CD4" w:rsidRPr="5ACA1E2C">
        <w:rPr>
          <w:lang w:val="pt-BR"/>
        </w:rPr>
        <w:t>, com base nos dados de acesso cadastrados é possível saber quantas pessoas estão dentro da instituição, em um determinado horário, trazendo assim mais confiabilidade, organização e segurança ao local.</w:t>
      </w:r>
    </w:p>
    <w:p w14:paraId="4FF6E895" w14:textId="0169323A" w:rsidR="00F27717" w:rsidRPr="00F27717" w:rsidRDefault="00F27717" w:rsidP="00F27717">
      <w:pPr>
        <w:pStyle w:val="Corpodetexto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3E32EB00" w14:textId="77777777" w:rsidR="003728E1" w:rsidRDefault="003728E1">
      <w:pPr>
        <w:pStyle w:val="Ttulo2"/>
        <w:rPr>
          <w:lang w:val="pt-BR"/>
        </w:rPr>
      </w:pPr>
      <w:bookmarkStart w:id="51" w:name="_Toc512930916"/>
      <w:bookmarkStart w:id="52" w:name="_Toc452813591"/>
      <w:bookmarkStart w:id="53" w:name="_Toc436203388"/>
      <w:bookmarkStart w:id="54" w:name="_Toc425054391"/>
      <w:bookmarkStart w:id="55" w:name="_Toc422186484"/>
      <w:bookmarkStart w:id="56" w:name="_Toc346297778"/>
      <w:bookmarkStart w:id="57" w:name="_Toc342757867"/>
      <w:bookmarkStart w:id="58" w:name="_Toc339784266"/>
      <w:bookmarkStart w:id="59" w:name="_Toc339783677"/>
      <w:bookmarkStart w:id="60" w:name="_Toc323533353"/>
      <w:bookmarkStart w:id="61" w:name="_Toc320279476"/>
      <w:bookmarkStart w:id="62" w:name="_Toc320274603"/>
      <w:bookmarkStart w:id="63" w:name="_Toc318088998"/>
      <w:bookmarkStart w:id="64" w:name="_Toc210498721"/>
      <w:r w:rsidRPr="5ACA1E2C">
        <w:rPr>
          <w:lang w:val="pt-BR"/>
        </w:rPr>
        <w:lastRenderedPageBreak/>
        <w:t>Perspectiva do Produto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0139B2A3" w14:textId="380ED02A" w:rsidR="00742E05" w:rsidRPr="00742E05" w:rsidRDefault="00BA2626" w:rsidP="00742E05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 xml:space="preserve">O sistema deverá estar conectado a uma rede Wi-Fi, </w:t>
      </w:r>
      <w:r w:rsidR="0198024B" w:rsidRPr="5ACA1E2C">
        <w:rPr>
          <w:lang w:val="pt-BR"/>
        </w:rPr>
        <w:t>microcontrolador</w:t>
      </w:r>
      <w:r w:rsidRPr="5ACA1E2C">
        <w:rPr>
          <w:lang w:val="pt-BR"/>
        </w:rPr>
        <w:t>, sensor RFID, que serão responsáveis por fazer o controle de acesso das pessoas, um software que será alimentado com os dados.</w:t>
      </w:r>
    </w:p>
    <w:p w14:paraId="3D0329B9" w14:textId="77777777" w:rsidR="00EE1CD4" w:rsidRPr="00EE1CD4" w:rsidRDefault="00EE1CD4" w:rsidP="00EE1CD4">
      <w:pPr>
        <w:pStyle w:val="Corpodetexto"/>
        <w:rPr>
          <w:lang w:val="pt-BR"/>
        </w:rPr>
      </w:pPr>
    </w:p>
    <w:p w14:paraId="1798F806" w14:textId="77777777" w:rsidR="003728E1" w:rsidRDefault="003728E1">
      <w:pPr>
        <w:pStyle w:val="Ttulo2"/>
        <w:rPr>
          <w:lang w:val="pt-BR"/>
        </w:rPr>
      </w:pPr>
      <w:bookmarkStart w:id="65" w:name="_Toc512930917"/>
      <w:bookmarkStart w:id="66" w:name="_Toc452813593"/>
      <w:bookmarkStart w:id="67" w:name="_Toc436203390"/>
      <w:bookmarkStart w:id="68" w:name="_Toc425054394"/>
      <w:bookmarkStart w:id="69" w:name="_Toc422186487"/>
      <w:bookmarkStart w:id="70" w:name="_Toc346297780"/>
      <w:bookmarkStart w:id="71" w:name="_Toc342757869"/>
      <w:bookmarkStart w:id="72" w:name="_Toc339784278"/>
      <w:bookmarkStart w:id="73" w:name="_Toc339783689"/>
      <w:bookmarkStart w:id="74" w:name="_Toc323533379"/>
      <w:bookmarkStart w:id="75" w:name="_Toc320279510"/>
      <w:bookmarkStart w:id="76" w:name="_Toc320274637"/>
      <w:bookmarkStart w:id="77" w:name="_Toc318089002"/>
      <w:bookmarkStart w:id="78" w:name="_Toc210498722"/>
      <w:r w:rsidRPr="5ACA1E2C">
        <w:rPr>
          <w:lang w:val="pt-BR"/>
        </w:rPr>
        <w:t>Suposições e Dependências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3C97DA53" w14:textId="4F6F52FC" w:rsidR="00A72C99" w:rsidRPr="006C483F" w:rsidRDefault="00AA4E46" w:rsidP="006C483F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Para que o sistema venha funcionar corretamente, trazendo segurança e organização ao ambiente que será implantado, todas as partes envolvidas, tem que estar trabalhando juntos e respeitando os requisitos de funcionamento, e fazendo os devidos cadastros necessários.</w:t>
      </w:r>
      <w:r>
        <w:br/>
      </w:r>
      <w:r w:rsidR="00A72C99" w:rsidRPr="5ACA1E2C">
        <w:rPr>
          <w:lang w:val="pt-BR"/>
        </w:rPr>
        <w:t>A entrada e detecção de alunos será realizada por um chaveiro ou cartão que estará em posse do aluno, a partir do momento da leitura e validação dos dados, o ESP32 envia informações como a hora de entrada e saída do indiv</w:t>
      </w:r>
      <w:r w:rsidR="00575F70" w:rsidRPr="5ACA1E2C">
        <w:rPr>
          <w:lang w:val="pt-BR"/>
        </w:rPr>
        <w:t>íduo</w:t>
      </w:r>
      <w:r w:rsidR="00A72C99" w:rsidRPr="5ACA1E2C">
        <w:rPr>
          <w:lang w:val="pt-BR"/>
        </w:rPr>
        <w:t xml:space="preserve"> assim como a identidade.</w:t>
      </w:r>
      <w:r>
        <w:br/>
      </w:r>
      <w:r w:rsidR="00A72C99" w:rsidRPr="5ACA1E2C">
        <w:rPr>
          <w:lang w:val="pt-BR"/>
        </w:rPr>
        <w:t>A conectividade é via cabo ou Wi-Fi, facilitando o acesso rápido e preciso dos dados</w:t>
      </w:r>
      <w:r w:rsidR="00575F70" w:rsidRPr="5ACA1E2C">
        <w:rPr>
          <w:lang w:val="pt-BR"/>
        </w:rPr>
        <w:t xml:space="preserve">. Vai ser utilizado também um </w:t>
      </w:r>
      <w:r w:rsidR="2238CDE0" w:rsidRPr="5ACA1E2C">
        <w:rPr>
          <w:lang w:val="pt-BR"/>
        </w:rPr>
        <w:t>microcontrolador</w:t>
      </w:r>
      <w:r w:rsidR="00575F70" w:rsidRPr="5ACA1E2C">
        <w:rPr>
          <w:lang w:val="pt-BR"/>
        </w:rPr>
        <w:t xml:space="preserve"> e um sensor RFID que serão responsáveis pela gestão e controle das pessoas nas dependências da Faculdade.</w:t>
      </w:r>
    </w:p>
    <w:p w14:paraId="74AB6CEC" w14:textId="77777777" w:rsidR="003728E1" w:rsidRDefault="003728E1">
      <w:pPr>
        <w:pStyle w:val="Ttulo1"/>
        <w:ind w:left="1080" w:hanging="360"/>
        <w:rPr>
          <w:sz w:val="20"/>
          <w:szCs w:val="20"/>
          <w:lang w:val="pt-BR"/>
        </w:rPr>
      </w:pPr>
      <w:bookmarkStart w:id="79" w:name="_Toc512930918"/>
      <w:bookmarkStart w:id="80" w:name="_Toc452813596"/>
      <w:bookmarkStart w:id="81" w:name="_Toc436203402"/>
      <w:bookmarkStart w:id="82" w:name="_Toc210498723"/>
      <w:r w:rsidRPr="5ACA1E2C">
        <w:rPr>
          <w:sz w:val="20"/>
          <w:szCs w:val="20"/>
          <w:lang w:val="pt-BR"/>
        </w:rPr>
        <w:t>Recursos do Produto</w:t>
      </w:r>
      <w:bookmarkEnd w:id="79"/>
      <w:bookmarkEnd w:id="80"/>
      <w:bookmarkEnd w:id="81"/>
      <w:bookmarkEnd w:id="82"/>
    </w:p>
    <w:p w14:paraId="20AFF9EE" w14:textId="620F611E" w:rsidR="00575F70" w:rsidRDefault="00575F70" w:rsidP="5ACA1E2C">
      <w:pPr>
        <w:pStyle w:val="Corpodetexto"/>
        <w:ind w:left="0"/>
        <w:rPr>
          <w:lang w:val="pt-BR"/>
        </w:rPr>
      </w:pPr>
      <w:r w:rsidRPr="5ACA1E2C">
        <w:rPr>
          <w:lang w:val="pt-BR"/>
        </w:rPr>
        <w:t>Requisitos funcionais:</w:t>
      </w:r>
    </w:p>
    <w:p w14:paraId="150CB7D8" w14:textId="4958A7F8" w:rsidR="7A601120" w:rsidRDefault="7A601120" w:rsidP="5ACA1E2C">
      <w:pPr>
        <w:pStyle w:val="Corpodetexto"/>
        <w:numPr>
          <w:ilvl w:val="0"/>
          <w:numId w:val="2"/>
        </w:numPr>
      </w:pPr>
      <w:r w:rsidRPr="5ACA1E2C">
        <w:rPr>
          <w:lang w:val="pt-BR"/>
        </w:rPr>
        <w:t xml:space="preserve">Cadastro de usuários no sistema: Criar uma base de dados para alunos, funcionários e visitantes, contendo informações de identificação. </w:t>
      </w:r>
    </w:p>
    <w:p w14:paraId="6CF49DBC" w14:textId="69B9AAF5" w:rsidR="7A601120" w:rsidRDefault="7A601120" w:rsidP="5ACA1E2C">
      <w:pPr>
        <w:pStyle w:val="Corpodetexto"/>
        <w:ind w:left="0"/>
      </w:pPr>
      <w:r w:rsidRPr="5ACA1E2C">
        <w:rPr>
          <w:lang w:val="pt-BR"/>
        </w:rPr>
        <w:t xml:space="preserve"> </w:t>
      </w:r>
    </w:p>
    <w:p w14:paraId="52D860E6" w14:textId="567B08A3" w:rsidR="7A601120" w:rsidRDefault="7A601120" w:rsidP="5ACA1E2C">
      <w:pPr>
        <w:pStyle w:val="Corpodetexto"/>
        <w:numPr>
          <w:ilvl w:val="0"/>
          <w:numId w:val="3"/>
        </w:numPr>
      </w:pPr>
      <w:r w:rsidRPr="5ACA1E2C">
        <w:rPr>
          <w:lang w:val="pt-BR"/>
        </w:rPr>
        <w:t xml:space="preserve">Cadastro de visitantes na guarita: Garantir que visitantes sejam </w:t>
      </w:r>
      <w:r w:rsidR="43122279" w:rsidRPr="5ACA1E2C">
        <w:rPr>
          <w:lang w:val="pt-BR"/>
        </w:rPr>
        <w:t>cadastrados e</w:t>
      </w:r>
      <w:r w:rsidRPr="5ACA1E2C">
        <w:rPr>
          <w:lang w:val="pt-BR"/>
        </w:rPr>
        <w:t xml:space="preserve"> recebam um crachá temporário para acesso e devolução ao sair.</w:t>
      </w:r>
    </w:p>
    <w:p w14:paraId="13E82184" w14:textId="5CC3872E" w:rsidR="7A601120" w:rsidRDefault="7A601120" w:rsidP="5ACA1E2C">
      <w:pPr>
        <w:pStyle w:val="Corpodetexto"/>
        <w:numPr>
          <w:ilvl w:val="0"/>
          <w:numId w:val="3"/>
        </w:numPr>
      </w:pPr>
      <w:r w:rsidRPr="5ACA1E2C">
        <w:rPr>
          <w:lang w:val="pt-BR"/>
        </w:rPr>
        <w:t xml:space="preserve">O sistema permite que alunos e funcionários acessem várias dependências da faculdade utilizando suas credenciais NFC/RFID. </w:t>
      </w:r>
    </w:p>
    <w:p w14:paraId="4EC5F099" w14:textId="37924577" w:rsidR="7A601120" w:rsidRDefault="7A601120" w:rsidP="5ACA1E2C">
      <w:pPr>
        <w:pStyle w:val="Corpodetexto"/>
        <w:numPr>
          <w:ilvl w:val="0"/>
          <w:numId w:val="3"/>
        </w:numPr>
      </w:pPr>
      <w:r w:rsidRPr="5ACA1E2C">
        <w:rPr>
          <w:lang w:val="pt-BR"/>
        </w:rPr>
        <w:t xml:space="preserve"> O sistema gera uma credencial temporária para o visitante, com validade definida.</w:t>
      </w:r>
    </w:p>
    <w:p w14:paraId="6C3D2C7F" w14:textId="79A719EE" w:rsidR="7A601120" w:rsidRDefault="7A601120" w:rsidP="5ACA1E2C">
      <w:pPr>
        <w:pStyle w:val="Corpodetexto"/>
        <w:numPr>
          <w:ilvl w:val="0"/>
          <w:numId w:val="3"/>
        </w:numPr>
        <w:rPr>
          <w:u w:val="single"/>
          <w:lang w:val="pt-BR"/>
        </w:rPr>
      </w:pPr>
      <w:r w:rsidRPr="5ACA1E2C">
        <w:rPr>
          <w:lang w:val="pt-BR"/>
        </w:rPr>
        <w:t>Bloqueio de acesso não autorizado: Restringir entrada de pessoas não identificadas ou não autorizadas</w:t>
      </w:r>
      <w:r w:rsidR="473C0403" w:rsidRPr="5ACA1E2C">
        <w:rPr>
          <w:lang w:val="pt-BR"/>
        </w:rPr>
        <w:t xml:space="preserve"> em locais restritos da instituição</w:t>
      </w:r>
      <w:r w:rsidRPr="5ACA1E2C">
        <w:rPr>
          <w:lang w:val="pt-BR"/>
        </w:rPr>
        <w:t xml:space="preserve">. </w:t>
      </w:r>
    </w:p>
    <w:p w14:paraId="389A828A" w14:textId="0F84C1F0" w:rsidR="7A601120" w:rsidRDefault="7A601120" w:rsidP="5ACA1E2C">
      <w:pPr>
        <w:pStyle w:val="Corpodetexto"/>
        <w:numPr>
          <w:ilvl w:val="0"/>
          <w:numId w:val="3"/>
        </w:numPr>
      </w:pPr>
      <w:r w:rsidRPr="5ACA1E2C">
        <w:rPr>
          <w:lang w:val="pt-BR"/>
        </w:rPr>
        <w:t xml:space="preserve">Relatórios de acesso: Registrar e gerar relatórios de quem acessa a instituição e em quais horários. </w:t>
      </w:r>
    </w:p>
    <w:p w14:paraId="3AB64F3F" w14:textId="69507242" w:rsidR="7A601120" w:rsidRDefault="7A601120" w:rsidP="5ACA1E2C">
      <w:pPr>
        <w:pStyle w:val="Corpodetexto"/>
        <w:numPr>
          <w:ilvl w:val="0"/>
          <w:numId w:val="3"/>
        </w:numPr>
      </w:pPr>
      <w:r w:rsidRPr="5ACA1E2C">
        <w:rPr>
          <w:lang w:val="pt-BR"/>
        </w:rPr>
        <w:t xml:space="preserve">Controle de devolução de crachás: Implementar um mecanismo para registrar e validar a devolução dos crachás na guarita. </w:t>
      </w:r>
    </w:p>
    <w:p w14:paraId="44F5C9A1" w14:textId="5E1226A8" w:rsidR="7A601120" w:rsidRDefault="7A601120" w:rsidP="5ACA1E2C">
      <w:pPr>
        <w:pStyle w:val="Corpodetexto"/>
        <w:numPr>
          <w:ilvl w:val="0"/>
          <w:numId w:val="3"/>
        </w:numPr>
      </w:pPr>
      <w:r w:rsidRPr="5ACA1E2C">
        <w:rPr>
          <w:lang w:val="pt-BR"/>
        </w:rPr>
        <w:t>O sistema permite o cadastro, edição, suspensão e exclusão de credenciais para alunos e funcionários.</w:t>
      </w:r>
    </w:p>
    <w:p w14:paraId="2686FA8D" w14:textId="5A0438AF" w:rsidR="5ACA1E2C" w:rsidRDefault="5ACA1E2C" w:rsidP="5ACA1E2C">
      <w:pPr>
        <w:pStyle w:val="Corpodetexto"/>
        <w:ind w:left="0"/>
        <w:rPr>
          <w:lang w:val="pt-BR"/>
        </w:rPr>
      </w:pPr>
    </w:p>
    <w:p w14:paraId="0DB9AD28" w14:textId="77777777" w:rsidR="003728E1" w:rsidRDefault="003728E1">
      <w:pPr>
        <w:pStyle w:val="Ttulo1"/>
        <w:ind w:left="1080" w:hanging="360"/>
        <w:rPr>
          <w:sz w:val="20"/>
          <w:szCs w:val="20"/>
          <w:lang w:val="pt-BR"/>
        </w:rPr>
      </w:pPr>
      <w:bookmarkStart w:id="83" w:name="_Toc512930919"/>
      <w:bookmarkStart w:id="84" w:name="_Toc452813602"/>
      <w:bookmarkStart w:id="85" w:name="_Toc436203408"/>
      <w:bookmarkStart w:id="86" w:name="_Toc210498724"/>
      <w:r w:rsidRPr="5ACA1E2C">
        <w:rPr>
          <w:sz w:val="20"/>
          <w:szCs w:val="20"/>
          <w:lang w:val="pt-BR"/>
        </w:rPr>
        <w:t>Outros Requisitos do Produto</w:t>
      </w:r>
      <w:bookmarkEnd w:id="83"/>
      <w:bookmarkEnd w:id="84"/>
      <w:bookmarkEnd w:id="85"/>
      <w:bookmarkEnd w:id="86"/>
    </w:p>
    <w:p w14:paraId="42191B9F" w14:textId="1E79176B" w:rsidR="5ACA1E2C" w:rsidRDefault="5ACA1E2C" w:rsidP="5ACA1E2C">
      <w:pPr>
        <w:rPr>
          <w:lang w:val="pt-BR"/>
        </w:rPr>
      </w:pPr>
    </w:p>
    <w:p w14:paraId="3B37AB86" w14:textId="197C75F6" w:rsidR="57207B4D" w:rsidRDefault="57207B4D" w:rsidP="5ACA1E2C">
      <w:pPr>
        <w:rPr>
          <w:lang w:val="pt-BR"/>
        </w:rPr>
      </w:pPr>
      <w:r w:rsidRPr="5ACA1E2C">
        <w:rPr>
          <w:lang w:val="pt-BR"/>
        </w:rPr>
        <w:t>Requisitos não funcionais:</w:t>
      </w:r>
    </w:p>
    <w:p w14:paraId="61F4849B" w14:textId="33DDEBB2" w:rsidR="5ACA1E2C" w:rsidRDefault="5ACA1E2C" w:rsidP="5ACA1E2C">
      <w:pPr>
        <w:rPr>
          <w:lang w:val="pt-BR"/>
        </w:rPr>
      </w:pPr>
    </w:p>
    <w:p w14:paraId="7CDEC2EF" w14:textId="6E17DED6" w:rsidR="5754435A" w:rsidRDefault="5754435A" w:rsidP="5ACA1E2C">
      <w:pPr>
        <w:pStyle w:val="Corpodetexto"/>
        <w:numPr>
          <w:ilvl w:val="0"/>
          <w:numId w:val="1"/>
        </w:numPr>
        <w:rPr>
          <w:lang w:val="pt-BR"/>
        </w:rPr>
      </w:pPr>
      <w:r w:rsidRPr="5ACA1E2C">
        <w:rPr>
          <w:lang w:val="pt-BR"/>
        </w:rPr>
        <w:t xml:space="preserve">Segurança da informação: Garantir proteção contra acessos não autorizados ao sistema e aos dados dos usuários. </w:t>
      </w:r>
    </w:p>
    <w:p w14:paraId="77DE4406" w14:textId="3CE72A40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t xml:space="preserve">Disponibilidade do sistema: O sistema deve funcionar em todos os períodos de operação da faculdade (manhã, tarde e noite). </w:t>
      </w:r>
    </w:p>
    <w:p w14:paraId="6DA88EF6" w14:textId="48BBA4DA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t xml:space="preserve">Facilidade de uso: Tanto o aplicativo quanto o sistema de controle de acesso devem ser intuitivos para todos os tipos de usuários. </w:t>
      </w:r>
    </w:p>
    <w:p w14:paraId="59F532EA" w14:textId="1E04816C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lastRenderedPageBreak/>
        <w:t xml:space="preserve">Baixo custo de implementação: Buscar soluções acessíveis para respeitar a limitação de verba da instituição. </w:t>
      </w:r>
    </w:p>
    <w:p w14:paraId="582BC3CE" w14:textId="7703B32B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t xml:space="preserve">Escalabilidade: O sistema deve permitir a inclusão de novos usuários sem perda de desempenho. </w:t>
      </w:r>
    </w:p>
    <w:p w14:paraId="6076763A" w14:textId="2B91327D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t>Resistência física dos equipamentos: Os equipamentos instalados na universidade devem suportar o uso diário sem interrupções.</w:t>
      </w:r>
    </w:p>
    <w:p w14:paraId="48637E2D" w14:textId="5D7451EC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t xml:space="preserve">Conformidade com leis e normas: O projeto deve atender a regulamentações vigentes, como a LGPD (Lei Geral de Proteção de Dados). </w:t>
      </w:r>
    </w:p>
    <w:p w14:paraId="161CD20C" w14:textId="242F1B16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t xml:space="preserve">Burocracia reduzida: Minimizar os impactos de trâmites administrativos, considerando os desafios para estabelecer convênios com empresas. </w:t>
      </w:r>
    </w:p>
    <w:p w14:paraId="48592349" w14:textId="489976E8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t xml:space="preserve">Compatibilidade: O aplicativo deve ser compatível com dispositivos Android e iOS. </w:t>
      </w:r>
    </w:p>
    <w:p w14:paraId="5B0B6683" w14:textId="02182D9A" w:rsidR="5754435A" w:rsidRDefault="5754435A" w:rsidP="5ACA1E2C">
      <w:pPr>
        <w:pStyle w:val="Corpodetexto"/>
        <w:numPr>
          <w:ilvl w:val="0"/>
          <w:numId w:val="1"/>
        </w:numPr>
      </w:pPr>
      <w:r w:rsidRPr="5ACA1E2C">
        <w:rPr>
          <w:lang w:val="pt-BR"/>
        </w:rPr>
        <w:t xml:space="preserve">Manutenção mínima: Os equipamentos e o sistema devem requerer manutenção esporádica e de baixo custo. </w:t>
      </w:r>
    </w:p>
    <w:p w14:paraId="510CE366" w14:textId="15DB243B" w:rsidR="5754435A" w:rsidRDefault="5754435A" w:rsidP="5ACA1E2C">
      <w:pPr>
        <w:pStyle w:val="Corpodetexto"/>
        <w:ind w:left="0"/>
      </w:pPr>
      <w:r w:rsidRPr="5ACA1E2C">
        <w:rPr>
          <w:lang w:val="pt-BR"/>
        </w:rPr>
        <w:t xml:space="preserve"> </w:t>
      </w:r>
    </w:p>
    <w:p w14:paraId="4F90693D" w14:textId="5C359709" w:rsidR="5754435A" w:rsidRDefault="5754435A" w:rsidP="5ACA1E2C">
      <w:pPr>
        <w:pStyle w:val="Corpodetexto"/>
        <w:ind w:left="0"/>
      </w:pPr>
      <w:r w:rsidRPr="5ACA1E2C">
        <w:rPr>
          <w:lang w:val="pt-BR"/>
        </w:rPr>
        <w:t xml:space="preserve"> </w:t>
      </w:r>
    </w:p>
    <w:p w14:paraId="77FC18E3" w14:textId="6BF13F39" w:rsidR="5ACA1E2C" w:rsidRDefault="5ACA1E2C" w:rsidP="5ACA1E2C">
      <w:pPr>
        <w:pStyle w:val="Corpodetexto"/>
        <w:ind w:left="0"/>
        <w:rPr>
          <w:lang w:val="pt-BR"/>
        </w:rPr>
      </w:pPr>
    </w:p>
    <w:p w14:paraId="2F5CD653" w14:textId="6736548A" w:rsidR="5ACA1E2C" w:rsidRDefault="5ACA1E2C" w:rsidP="5ACA1E2C">
      <w:pPr>
        <w:pStyle w:val="Corpodetexto"/>
        <w:ind w:left="0"/>
        <w:rPr>
          <w:lang w:val="pt-BR"/>
        </w:rPr>
      </w:pPr>
    </w:p>
    <w:sectPr w:rsidR="5ACA1E2C">
      <w:headerReference w:type="default" r:id="rId12"/>
      <w:footerReference w:type="default" r:id="rId13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0F4EA" w14:textId="77777777" w:rsidR="00DA7948" w:rsidRDefault="00DA7948">
      <w:r>
        <w:separator/>
      </w:r>
    </w:p>
  </w:endnote>
  <w:endnote w:type="continuationSeparator" w:id="0">
    <w:p w14:paraId="20A947AA" w14:textId="77777777" w:rsidR="00DA7948" w:rsidRDefault="00DA7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CA1E2C" w14:paraId="0A98BADE" w14:textId="77777777" w:rsidTr="5ACA1E2C">
      <w:trPr>
        <w:trHeight w:val="300"/>
      </w:trPr>
      <w:tc>
        <w:tcPr>
          <w:tcW w:w="3120" w:type="dxa"/>
        </w:tcPr>
        <w:p w14:paraId="09D8C452" w14:textId="5BF29DB1" w:rsidR="5ACA1E2C" w:rsidRDefault="5ACA1E2C" w:rsidP="5ACA1E2C">
          <w:pPr>
            <w:pStyle w:val="Cabealho"/>
            <w:ind w:left="-115"/>
          </w:pPr>
        </w:p>
      </w:tc>
      <w:tc>
        <w:tcPr>
          <w:tcW w:w="3120" w:type="dxa"/>
        </w:tcPr>
        <w:p w14:paraId="3DD5078D" w14:textId="40C28BBB" w:rsidR="5ACA1E2C" w:rsidRDefault="5ACA1E2C" w:rsidP="5ACA1E2C">
          <w:pPr>
            <w:pStyle w:val="Cabealho"/>
            <w:jc w:val="center"/>
          </w:pPr>
        </w:p>
      </w:tc>
      <w:tc>
        <w:tcPr>
          <w:tcW w:w="3120" w:type="dxa"/>
        </w:tcPr>
        <w:p w14:paraId="3856B8AD" w14:textId="5E49AD91" w:rsidR="5ACA1E2C" w:rsidRDefault="5ACA1E2C" w:rsidP="5ACA1E2C">
          <w:pPr>
            <w:pStyle w:val="Cabealho"/>
            <w:ind w:right="-115"/>
            <w:jc w:val="right"/>
          </w:pPr>
        </w:p>
      </w:tc>
    </w:tr>
  </w:tbl>
  <w:p w14:paraId="41ED7B45" w14:textId="52944F5D" w:rsidR="5ACA1E2C" w:rsidRDefault="5ACA1E2C" w:rsidP="5ACA1E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3728E1" w14:paraId="737B7F6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98BA12" w14:textId="77777777" w:rsidR="003728E1" w:rsidRDefault="003728E1">
          <w:pPr>
            <w:ind w:right="360"/>
          </w:pPr>
          <w:r>
            <w:rPr>
              <w:lang w:val="pt-BR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5270E58" w14:textId="66CDFB3E" w:rsidR="003728E1" w:rsidRDefault="003728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r>
            <w:fldChar w:fldCharType="begin"/>
          </w:r>
          <w:r>
            <w:instrText>DOCPROPERTY "Company"  \* MERGEFORMAT</w:instrText>
          </w:r>
          <w:r>
            <w:fldChar w:fldCharType="separate"/>
          </w:r>
          <w:proofErr w:type="spellStart"/>
          <w:r w:rsidR="00E435FE" w:rsidRPr="00E435FE">
            <w:rPr>
              <w:b/>
              <w:bCs/>
            </w:rPr>
            <w:t>Fatec</w:t>
          </w:r>
          <w:proofErr w:type="spellEnd"/>
          <w:r w:rsidR="00E435FE" w:rsidRPr="00E435FE">
            <w:rPr>
              <w:b/>
              <w:bCs/>
            </w:rPr>
            <w:t xml:space="preserve"> Campinas</w:t>
          </w:r>
          <w: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B430AB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65E1C96" w14:textId="77777777" w:rsidR="003728E1" w:rsidRDefault="003728E1">
          <w:pPr>
            <w:jc w:val="right"/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>
            <w:rPr>
              <w:rStyle w:val="Nmerodepgina"/>
              <w:lang w:val="pt-BR"/>
            </w:rPr>
            <w:fldChar w:fldCharType="separate"/>
          </w:r>
          <w:r w:rsidR="006302AA">
            <w:rPr>
              <w:rStyle w:val="Nmerodepgina"/>
              <w:noProof/>
              <w:lang w:val="pt-BR"/>
            </w:rPr>
            <w:t>6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14:paraId="63D4901A" w14:textId="77777777" w:rsidR="003728E1" w:rsidRDefault="003728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B8E11" w14:textId="77777777" w:rsidR="00DA7948" w:rsidRDefault="00DA7948">
      <w:r>
        <w:separator/>
      </w:r>
    </w:p>
  </w:footnote>
  <w:footnote w:type="continuationSeparator" w:id="0">
    <w:p w14:paraId="69570052" w14:textId="77777777" w:rsidR="00DA7948" w:rsidRDefault="00DA7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25BAD" w14:textId="77777777" w:rsidR="003728E1" w:rsidRDefault="003728E1">
    <w:pPr>
      <w:rPr>
        <w:sz w:val="24"/>
        <w:szCs w:val="24"/>
      </w:rPr>
    </w:pPr>
  </w:p>
  <w:p w14:paraId="0593B71F" w14:textId="77777777" w:rsidR="003728E1" w:rsidRDefault="003728E1">
    <w:pPr>
      <w:pBdr>
        <w:top w:val="single" w:sz="6" w:space="1" w:color="auto"/>
      </w:pBdr>
      <w:rPr>
        <w:sz w:val="24"/>
        <w:szCs w:val="24"/>
      </w:rPr>
    </w:pPr>
  </w:p>
  <w:p w14:paraId="0EE4C761" w14:textId="14F61141" w:rsidR="003728E1" w:rsidRDefault="003728E1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fldChar w:fldCharType="begin"/>
    </w:r>
    <w:r>
      <w:rPr>
        <w:rFonts w:ascii="Arial" w:hAnsi="Arial"/>
        <w:b/>
        <w:bCs/>
        <w:sz w:val="36"/>
        <w:szCs w:val="36"/>
      </w:rPr>
      <w:instrText xml:space="preserve"> DOCPROPERTY "Company"  \* MERGEFORMAT </w:instrText>
    </w:r>
    <w:r>
      <w:rPr>
        <w:rFonts w:ascii="Arial" w:hAnsi="Arial"/>
        <w:b/>
        <w:bCs/>
        <w:sz w:val="36"/>
        <w:szCs w:val="36"/>
      </w:rPr>
      <w:fldChar w:fldCharType="separate"/>
    </w:r>
    <w:proofErr w:type="spellStart"/>
    <w:r w:rsidR="00E435FE" w:rsidRPr="00E435FE">
      <w:rPr>
        <w:rFonts w:ascii="Arial" w:hAnsi="Arial"/>
        <w:sz w:val="36"/>
        <w:szCs w:val="36"/>
      </w:rPr>
      <w:t>Fatec</w:t>
    </w:r>
    <w:proofErr w:type="spellEnd"/>
    <w:r w:rsidR="00E435FE" w:rsidRPr="00E435FE">
      <w:rPr>
        <w:rFonts w:ascii="Arial" w:hAnsi="Arial"/>
        <w:sz w:val="36"/>
        <w:szCs w:val="36"/>
      </w:rPr>
      <w:t xml:space="preserve"> Campinas</w:t>
    </w:r>
    <w:r>
      <w:rPr>
        <w:rFonts w:ascii="Arial" w:hAnsi="Arial"/>
        <w:b/>
        <w:bCs/>
        <w:sz w:val="36"/>
        <w:szCs w:val="36"/>
      </w:rPr>
      <w:fldChar w:fldCharType="end"/>
    </w:r>
  </w:p>
  <w:p w14:paraId="79C180AB" w14:textId="77777777" w:rsidR="003728E1" w:rsidRDefault="003728E1">
    <w:pPr>
      <w:pBdr>
        <w:bottom w:val="single" w:sz="6" w:space="1" w:color="auto"/>
      </w:pBdr>
      <w:jc w:val="right"/>
      <w:rPr>
        <w:sz w:val="24"/>
        <w:szCs w:val="24"/>
      </w:rPr>
    </w:pPr>
  </w:p>
  <w:p w14:paraId="0F721550" w14:textId="77777777" w:rsidR="003728E1" w:rsidRDefault="003728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3728E1" w14:paraId="55066C37" w14:textId="77777777" w:rsidTr="5ACA1E2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2CB671E" w14:textId="4CB6FDEF" w:rsidR="003728E1" w:rsidRDefault="003728E1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SUBJECT  \* MERGEFORMAT </w:instrText>
          </w:r>
          <w:r>
            <w:rPr>
              <w:b/>
              <w:bCs/>
            </w:rPr>
            <w:fldChar w:fldCharType="separate"/>
          </w:r>
          <w:r w:rsidR="00E435FE" w:rsidRPr="00E435FE">
            <w:t>Safe Track</w:t>
          </w:r>
          <w:r>
            <w:rPr>
              <w:b/>
              <w:bCs/>
            </w:rP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03FA769" w14:textId="6416C713" w:rsidR="003728E1" w:rsidRDefault="5ACA1E2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Pr="5ACA1E2C">
            <w:rPr>
              <w:lang w:val="pt-BR"/>
            </w:rPr>
            <w:t>Versão:</w:t>
          </w:r>
          <w:r>
            <w:t xml:space="preserve">           2.0</w:t>
          </w:r>
        </w:p>
      </w:tc>
    </w:tr>
    <w:tr w:rsidR="003728E1" w14:paraId="30C625AB" w14:textId="77777777" w:rsidTr="5ACA1E2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2726A98" w14:textId="4FE51072" w:rsidR="003728E1" w:rsidRDefault="00C621D4">
          <w:r>
            <w:fldChar w:fldCharType="begin"/>
          </w:r>
          <w:r>
            <w:instrText>TITLE  \* MERGEFORMAT</w:instrText>
          </w:r>
          <w:r>
            <w:fldChar w:fldCharType="separate"/>
          </w:r>
          <w:proofErr w:type="spellStart"/>
          <w:r w:rsidR="00E435FE">
            <w:t>Visão</w:t>
          </w:r>
          <w:proofErr w:type="spellEnd"/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A7049A6" w14:textId="23AB5A7F" w:rsidR="003728E1" w:rsidRDefault="5ACA1E2C">
          <w:pPr>
            <w:rPr>
              <w:lang w:val="pt-BR"/>
            </w:rPr>
          </w:pPr>
          <w:r>
            <w:t xml:space="preserve">  </w:t>
          </w:r>
          <w:r w:rsidRPr="5ACA1E2C">
            <w:rPr>
              <w:lang w:val="pt-BR"/>
            </w:rPr>
            <w:t>Data:  04/10/2025</w:t>
          </w:r>
        </w:p>
      </w:tc>
    </w:tr>
    <w:tr w:rsidR="003728E1" w14:paraId="5E30CF19" w14:textId="77777777" w:rsidTr="5ACA1E2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C9FEC16" w14:textId="77777777" w:rsidR="003728E1" w:rsidRDefault="003728E1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14:paraId="1185DA63" w14:textId="77777777" w:rsidR="003728E1" w:rsidRDefault="003728E1">
    <w:pPr>
      <w:pStyle w:val="Cabealho"/>
      <w:rPr>
        <w:lang w:val="pt-BR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ibsvmUCE6Sc0D" int2:id="70mJpeH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81113C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84AC51"/>
    <w:multiLevelType w:val="hybridMultilevel"/>
    <w:tmpl w:val="8758DB60"/>
    <w:lvl w:ilvl="0" w:tplc="8ADCC4A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1F927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9EC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48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AE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148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04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85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2AA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FC069"/>
    <w:multiLevelType w:val="hybridMultilevel"/>
    <w:tmpl w:val="14E4B518"/>
    <w:lvl w:ilvl="0" w:tplc="D1AA13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CE7C0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C1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6B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AC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FED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F01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C9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E6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6767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5B671FF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7DF582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98C0069"/>
    <w:multiLevelType w:val="multilevel"/>
    <w:tmpl w:val="28E8AA0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8" w15:restartNumberingAfterBreak="0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D64183F"/>
    <w:multiLevelType w:val="hybridMultilevel"/>
    <w:tmpl w:val="C2E680EE"/>
    <w:lvl w:ilvl="0" w:tplc="8C7281D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C80AE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4D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425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48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C5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0B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A7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01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9F314B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47235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5553136"/>
    <w:multiLevelType w:val="multilevel"/>
    <w:tmpl w:val="459E334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C9362FF"/>
    <w:multiLevelType w:val="multilevel"/>
    <w:tmpl w:val="23B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296331982">
    <w:abstractNumId w:val="6"/>
  </w:num>
  <w:num w:numId="2" w16cid:durableId="400519707">
    <w:abstractNumId w:val="5"/>
  </w:num>
  <w:num w:numId="3" w16cid:durableId="53088044">
    <w:abstractNumId w:val="20"/>
  </w:num>
  <w:num w:numId="4" w16cid:durableId="2093502429">
    <w:abstractNumId w:val="0"/>
  </w:num>
  <w:num w:numId="5" w16cid:durableId="1280915485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6" w16cid:durableId="921179314">
    <w:abstractNumId w:val="3"/>
  </w:num>
  <w:num w:numId="7" w16cid:durableId="1502551275">
    <w:abstractNumId w:val="15"/>
  </w:num>
  <w:num w:numId="8" w16cid:durableId="431560407">
    <w:abstractNumId w:val="30"/>
  </w:num>
  <w:num w:numId="9" w16cid:durableId="3360785">
    <w:abstractNumId w:val="22"/>
  </w:num>
  <w:num w:numId="10" w16cid:durableId="887303226">
    <w:abstractNumId w:val="21"/>
  </w:num>
  <w:num w:numId="11" w16cid:durableId="2135784852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2" w16cid:durableId="1404327695">
    <w:abstractNumId w:val="2"/>
  </w:num>
  <w:num w:numId="13" w16cid:durableId="2073195572">
    <w:abstractNumId w:val="29"/>
  </w:num>
  <w:num w:numId="14" w16cid:durableId="140660585">
    <w:abstractNumId w:val="4"/>
  </w:num>
  <w:num w:numId="15" w16cid:durableId="1549993203">
    <w:abstractNumId w:val="16"/>
  </w:num>
  <w:num w:numId="16" w16cid:durableId="987515021">
    <w:abstractNumId w:val="14"/>
  </w:num>
  <w:num w:numId="17" w16cid:durableId="130440976">
    <w:abstractNumId w:val="28"/>
  </w:num>
  <w:num w:numId="18" w16cid:durableId="1170487830">
    <w:abstractNumId w:val="13"/>
  </w:num>
  <w:num w:numId="19" w16cid:durableId="1129282741">
    <w:abstractNumId w:val="7"/>
  </w:num>
  <w:num w:numId="20" w16cid:durableId="432942224">
    <w:abstractNumId w:val="27"/>
  </w:num>
  <w:num w:numId="21" w16cid:durableId="432018448">
    <w:abstractNumId w:val="19"/>
  </w:num>
  <w:num w:numId="22" w16cid:durableId="1983805244">
    <w:abstractNumId w:val="8"/>
  </w:num>
  <w:num w:numId="23" w16cid:durableId="1028410934">
    <w:abstractNumId w:val="18"/>
  </w:num>
  <w:num w:numId="24" w16cid:durableId="701325558">
    <w:abstractNumId w:val="12"/>
  </w:num>
  <w:num w:numId="25" w16cid:durableId="145514208">
    <w:abstractNumId w:val="26"/>
  </w:num>
  <w:num w:numId="26" w16cid:durableId="216473009">
    <w:abstractNumId w:val="11"/>
  </w:num>
  <w:num w:numId="27" w16cid:durableId="1483960670">
    <w:abstractNumId w:val="10"/>
  </w:num>
  <w:num w:numId="28" w16cid:durableId="1686250699">
    <w:abstractNumId w:val="9"/>
  </w:num>
  <w:num w:numId="29" w16cid:durableId="537399424">
    <w:abstractNumId w:val="23"/>
  </w:num>
  <w:num w:numId="30" w16cid:durableId="1608194138">
    <w:abstractNumId w:val="24"/>
  </w:num>
  <w:num w:numId="31" w16cid:durableId="176626039">
    <w:abstractNumId w:val="31"/>
  </w:num>
  <w:num w:numId="32" w16cid:durableId="964965973">
    <w:abstractNumId w:val="17"/>
  </w:num>
  <w:num w:numId="33" w16cid:durableId="20089469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AA"/>
    <w:rsid w:val="000647C8"/>
    <w:rsid w:val="00075D20"/>
    <w:rsid w:val="000B20D1"/>
    <w:rsid w:val="00127ACE"/>
    <w:rsid w:val="0016616A"/>
    <w:rsid w:val="001E0E46"/>
    <w:rsid w:val="00287B64"/>
    <w:rsid w:val="003418A9"/>
    <w:rsid w:val="003728E1"/>
    <w:rsid w:val="00375204"/>
    <w:rsid w:val="00445E13"/>
    <w:rsid w:val="0047326F"/>
    <w:rsid w:val="004C3A06"/>
    <w:rsid w:val="005526AA"/>
    <w:rsid w:val="00575F70"/>
    <w:rsid w:val="00576FFE"/>
    <w:rsid w:val="005B2940"/>
    <w:rsid w:val="0062388D"/>
    <w:rsid w:val="006302AA"/>
    <w:rsid w:val="006C483F"/>
    <w:rsid w:val="00742E05"/>
    <w:rsid w:val="0076111D"/>
    <w:rsid w:val="00781303"/>
    <w:rsid w:val="007E090F"/>
    <w:rsid w:val="0092742A"/>
    <w:rsid w:val="009E286C"/>
    <w:rsid w:val="009F6E9C"/>
    <w:rsid w:val="00A72C99"/>
    <w:rsid w:val="00AA4E46"/>
    <w:rsid w:val="00B15403"/>
    <w:rsid w:val="00B430AB"/>
    <w:rsid w:val="00B475AF"/>
    <w:rsid w:val="00BA2626"/>
    <w:rsid w:val="00BA4EA6"/>
    <w:rsid w:val="00C621D4"/>
    <w:rsid w:val="00C91149"/>
    <w:rsid w:val="00C91A78"/>
    <w:rsid w:val="00CB5052"/>
    <w:rsid w:val="00CF071B"/>
    <w:rsid w:val="00D0686E"/>
    <w:rsid w:val="00DA7948"/>
    <w:rsid w:val="00E435FE"/>
    <w:rsid w:val="00E6176A"/>
    <w:rsid w:val="00EA0EE5"/>
    <w:rsid w:val="00EE1CD4"/>
    <w:rsid w:val="00F05979"/>
    <w:rsid w:val="00F27717"/>
    <w:rsid w:val="0198024B"/>
    <w:rsid w:val="01AB5F90"/>
    <w:rsid w:val="01CDDA51"/>
    <w:rsid w:val="02026C2C"/>
    <w:rsid w:val="02106758"/>
    <w:rsid w:val="02414DD5"/>
    <w:rsid w:val="02ABE982"/>
    <w:rsid w:val="02D1C64F"/>
    <w:rsid w:val="031517C7"/>
    <w:rsid w:val="034D7DEC"/>
    <w:rsid w:val="03AC27DF"/>
    <w:rsid w:val="0400DF0B"/>
    <w:rsid w:val="041CE2AD"/>
    <w:rsid w:val="049AC425"/>
    <w:rsid w:val="04E0A9EB"/>
    <w:rsid w:val="04F7EC33"/>
    <w:rsid w:val="050844B3"/>
    <w:rsid w:val="05AE7EC4"/>
    <w:rsid w:val="05CBBF46"/>
    <w:rsid w:val="05E1803E"/>
    <w:rsid w:val="0602EDF6"/>
    <w:rsid w:val="06618DEA"/>
    <w:rsid w:val="06DE6E79"/>
    <w:rsid w:val="073BD1DC"/>
    <w:rsid w:val="08A44C58"/>
    <w:rsid w:val="09491E5C"/>
    <w:rsid w:val="096C87B4"/>
    <w:rsid w:val="097E3CDE"/>
    <w:rsid w:val="09BF4E22"/>
    <w:rsid w:val="0B91ECCB"/>
    <w:rsid w:val="0C29C158"/>
    <w:rsid w:val="0C2E0BB7"/>
    <w:rsid w:val="0C442FB9"/>
    <w:rsid w:val="0CFEACE8"/>
    <w:rsid w:val="0D099189"/>
    <w:rsid w:val="0D10F0EF"/>
    <w:rsid w:val="0D7BB3A7"/>
    <w:rsid w:val="0D9A0825"/>
    <w:rsid w:val="0E7CACFC"/>
    <w:rsid w:val="0F2E080F"/>
    <w:rsid w:val="0F377FD1"/>
    <w:rsid w:val="0F7F0177"/>
    <w:rsid w:val="10C927A2"/>
    <w:rsid w:val="1120B173"/>
    <w:rsid w:val="1152E6DA"/>
    <w:rsid w:val="11E8A942"/>
    <w:rsid w:val="13C06FF7"/>
    <w:rsid w:val="14D47233"/>
    <w:rsid w:val="1529FC6C"/>
    <w:rsid w:val="1543BA9B"/>
    <w:rsid w:val="157057FC"/>
    <w:rsid w:val="15947B39"/>
    <w:rsid w:val="15B1177F"/>
    <w:rsid w:val="15BC5067"/>
    <w:rsid w:val="16D30A66"/>
    <w:rsid w:val="18E71B87"/>
    <w:rsid w:val="191BFCF5"/>
    <w:rsid w:val="192D8BE7"/>
    <w:rsid w:val="19B33D2A"/>
    <w:rsid w:val="1A0287BF"/>
    <w:rsid w:val="1B16E707"/>
    <w:rsid w:val="1B300D5F"/>
    <w:rsid w:val="1B6B4DFE"/>
    <w:rsid w:val="1B7DBCB3"/>
    <w:rsid w:val="1C6352CB"/>
    <w:rsid w:val="1C68103D"/>
    <w:rsid w:val="1CA7B218"/>
    <w:rsid w:val="1DD5EED8"/>
    <w:rsid w:val="1ECD04B2"/>
    <w:rsid w:val="1FED8D9E"/>
    <w:rsid w:val="1FF6BDC0"/>
    <w:rsid w:val="20DDFB56"/>
    <w:rsid w:val="20F511D1"/>
    <w:rsid w:val="217FAB88"/>
    <w:rsid w:val="21EB7749"/>
    <w:rsid w:val="2238CDE0"/>
    <w:rsid w:val="2255D9B4"/>
    <w:rsid w:val="2359099E"/>
    <w:rsid w:val="2461E08E"/>
    <w:rsid w:val="2477C438"/>
    <w:rsid w:val="24DA49D0"/>
    <w:rsid w:val="25CB5938"/>
    <w:rsid w:val="265AAA7E"/>
    <w:rsid w:val="269C2FC6"/>
    <w:rsid w:val="26BF45FB"/>
    <w:rsid w:val="271232DF"/>
    <w:rsid w:val="2757AEF9"/>
    <w:rsid w:val="27733356"/>
    <w:rsid w:val="27A80E58"/>
    <w:rsid w:val="28F2B2FB"/>
    <w:rsid w:val="2A36247E"/>
    <w:rsid w:val="2A5693CF"/>
    <w:rsid w:val="2A7609FC"/>
    <w:rsid w:val="2AF4D33C"/>
    <w:rsid w:val="2B6F7454"/>
    <w:rsid w:val="2C625C9E"/>
    <w:rsid w:val="2CACED26"/>
    <w:rsid w:val="2D094231"/>
    <w:rsid w:val="2F41D4B0"/>
    <w:rsid w:val="3149CB67"/>
    <w:rsid w:val="318CC155"/>
    <w:rsid w:val="31EFFE73"/>
    <w:rsid w:val="323C4188"/>
    <w:rsid w:val="32919B04"/>
    <w:rsid w:val="33CBC9E0"/>
    <w:rsid w:val="341EBC2B"/>
    <w:rsid w:val="348EB431"/>
    <w:rsid w:val="349305D3"/>
    <w:rsid w:val="35124528"/>
    <w:rsid w:val="361D03EA"/>
    <w:rsid w:val="363BD1C6"/>
    <w:rsid w:val="3668B05B"/>
    <w:rsid w:val="36772CBF"/>
    <w:rsid w:val="368E844E"/>
    <w:rsid w:val="377820A6"/>
    <w:rsid w:val="383C768F"/>
    <w:rsid w:val="39402E82"/>
    <w:rsid w:val="39735CB1"/>
    <w:rsid w:val="39C680F7"/>
    <w:rsid w:val="3A61145C"/>
    <w:rsid w:val="3B3BB1EC"/>
    <w:rsid w:val="3B513C11"/>
    <w:rsid w:val="3E0883DE"/>
    <w:rsid w:val="4017119A"/>
    <w:rsid w:val="40CC2D43"/>
    <w:rsid w:val="40E6D04D"/>
    <w:rsid w:val="41123DC9"/>
    <w:rsid w:val="4134C8A2"/>
    <w:rsid w:val="414B0093"/>
    <w:rsid w:val="4221EA58"/>
    <w:rsid w:val="4265AB12"/>
    <w:rsid w:val="43122279"/>
    <w:rsid w:val="440DCE59"/>
    <w:rsid w:val="442FD45D"/>
    <w:rsid w:val="44346DE3"/>
    <w:rsid w:val="4464393E"/>
    <w:rsid w:val="446B1212"/>
    <w:rsid w:val="446B25FC"/>
    <w:rsid w:val="449D9F1B"/>
    <w:rsid w:val="44A21E9E"/>
    <w:rsid w:val="45608F7E"/>
    <w:rsid w:val="45B8470A"/>
    <w:rsid w:val="464647E5"/>
    <w:rsid w:val="46DF932F"/>
    <w:rsid w:val="470D1A16"/>
    <w:rsid w:val="473C0403"/>
    <w:rsid w:val="479EFC39"/>
    <w:rsid w:val="47E52E28"/>
    <w:rsid w:val="4910E90A"/>
    <w:rsid w:val="49961025"/>
    <w:rsid w:val="49C786C2"/>
    <w:rsid w:val="49D1BD43"/>
    <w:rsid w:val="49F2E28E"/>
    <w:rsid w:val="4A6D3B5E"/>
    <w:rsid w:val="4AC0EEB1"/>
    <w:rsid w:val="4B191047"/>
    <w:rsid w:val="4BF546E2"/>
    <w:rsid w:val="4C83EBB1"/>
    <w:rsid w:val="4D32046C"/>
    <w:rsid w:val="4DAC7932"/>
    <w:rsid w:val="4F85D695"/>
    <w:rsid w:val="4FE94DAE"/>
    <w:rsid w:val="4FEAC607"/>
    <w:rsid w:val="500DE305"/>
    <w:rsid w:val="51BE99AB"/>
    <w:rsid w:val="5224C41A"/>
    <w:rsid w:val="5279E641"/>
    <w:rsid w:val="52E22263"/>
    <w:rsid w:val="53B50727"/>
    <w:rsid w:val="53C5D4E6"/>
    <w:rsid w:val="543A281B"/>
    <w:rsid w:val="544576C1"/>
    <w:rsid w:val="55002428"/>
    <w:rsid w:val="5504C0D3"/>
    <w:rsid w:val="55401A2D"/>
    <w:rsid w:val="55D86CAD"/>
    <w:rsid w:val="56395A43"/>
    <w:rsid w:val="568B0EF9"/>
    <w:rsid w:val="56DE864C"/>
    <w:rsid w:val="57207B4D"/>
    <w:rsid w:val="5732207B"/>
    <w:rsid w:val="5754435A"/>
    <w:rsid w:val="57D8CC2C"/>
    <w:rsid w:val="5843EA39"/>
    <w:rsid w:val="584F265D"/>
    <w:rsid w:val="587CDF73"/>
    <w:rsid w:val="589AB6DA"/>
    <w:rsid w:val="58A0110D"/>
    <w:rsid w:val="58AFC623"/>
    <w:rsid w:val="590EDC0E"/>
    <w:rsid w:val="59CACC14"/>
    <w:rsid w:val="59DFF388"/>
    <w:rsid w:val="59E997A8"/>
    <w:rsid w:val="5A0F3B57"/>
    <w:rsid w:val="5A48B0F2"/>
    <w:rsid w:val="5A84C190"/>
    <w:rsid w:val="5ACA1E2C"/>
    <w:rsid w:val="5AE38D01"/>
    <w:rsid w:val="5C10E77B"/>
    <w:rsid w:val="5C407C66"/>
    <w:rsid w:val="5CD2D274"/>
    <w:rsid w:val="5D095508"/>
    <w:rsid w:val="5D1EF9E2"/>
    <w:rsid w:val="5D4C46ED"/>
    <w:rsid w:val="5D834095"/>
    <w:rsid w:val="5E3B7CF9"/>
    <w:rsid w:val="5EF62DA8"/>
    <w:rsid w:val="5FFDBF0F"/>
    <w:rsid w:val="60107CB5"/>
    <w:rsid w:val="6061863F"/>
    <w:rsid w:val="608A2E00"/>
    <w:rsid w:val="613D991A"/>
    <w:rsid w:val="6147FDCF"/>
    <w:rsid w:val="61743E51"/>
    <w:rsid w:val="62139372"/>
    <w:rsid w:val="624A4058"/>
    <w:rsid w:val="631EA1C1"/>
    <w:rsid w:val="63C8B98D"/>
    <w:rsid w:val="63C8CAF3"/>
    <w:rsid w:val="649DF2A7"/>
    <w:rsid w:val="64B2865F"/>
    <w:rsid w:val="64E336EC"/>
    <w:rsid w:val="64F5601B"/>
    <w:rsid w:val="653E4BB6"/>
    <w:rsid w:val="654317FF"/>
    <w:rsid w:val="65463641"/>
    <w:rsid w:val="65DE3299"/>
    <w:rsid w:val="6651BD30"/>
    <w:rsid w:val="673C614D"/>
    <w:rsid w:val="674B26AD"/>
    <w:rsid w:val="67814693"/>
    <w:rsid w:val="681A9F91"/>
    <w:rsid w:val="6857623A"/>
    <w:rsid w:val="687E2E31"/>
    <w:rsid w:val="68CFC98A"/>
    <w:rsid w:val="6914EF82"/>
    <w:rsid w:val="696416C6"/>
    <w:rsid w:val="69F729B4"/>
    <w:rsid w:val="6AF1A53F"/>
    <w:rsid w:val="6AF2247F"/>
    <w:rsid w:val="6B608059"/>
    <w:rsid w:val="6BA44F1F"/>
    <w:rsid w:val="6BCE6DE9"/>
    <w:rsid w:val="6C0AF337"/>
    <w:rsid w:val="6C5C4508"/>
    <w:rsid w:val="6CD23597"/>
    <w:rsid w:val="6CF936A0"/>
    <w:rsid w:val="6D164B0A"/>
    <w:rsid w:val="6DC79A75"/>
    <w:rsid w:val="6FC2D975"/>
    <w:rsid w:val="6FE5CA57"/>
    <w:rsid w:val="70EBF8BA"/>
    <w:rsid w:val="7104D9BA"/>
    <w:rsid w:val="7166C780"/>
    <w:rsid w:val="717095B5"/>
    <w:rsid w:val="71AA4856"/>
    <w:rsid w:val="71B3CAD2"/>
    <w:rsid w:val="721CA154"/>
    <w:rsid w:val="727BE373"/>
    <w:rsid w:val="72ABFC73"/>
    <w:rsid w:val="72D53A80"/>
    <w:rsid w:val="72DD3CEE"/>
    <w:rsid w:val="72F4625F"/>
    <w:rsid w:val="730D2628"/>
    <w:rsid w:val="73835D60"/>
    <w:rsid w:val="73C3AA1A"/>
    <w:rsid w:val="74568F8C"/>
    <w:rsid w:val="7497C521"/>
    <w:rsid w:val="74AD8EEA"/>
    <w:rsid w:val="74C48E37"/>
    <w:rsid w:val="751F4AF2"/>
    <w:rsid w:val="7603AAE8"/>
    <w:rsid w:val="77D08307"/>
    <w:rsid w:val="77DD4E09"/>
    <w:rsid w:val="79E22CE3"/>
    <w:rsid w:val="7A4E7ECC"/>
    <w:rsid w:val="7A601120"/>
    <w:rsid w:val="7A92868E"/>
    <w:rsid w:val="7AD93BCD"/>
    <w:rsid w:val="7B4DE67F"/>
    <w:rsid w:val="7B865713"/>
    <w:rsid w:val="7D420303"/>
    <w:rsid w:val="7D76F750"/>
    <w:rsid w:val="7D9F413B"/>
    <w:rsid w:val="7DA2D52F"/>
    <w:rsid w:val="7DE82772"/>
    <w:rsid w:val="7F00CADC"/>
    <w:rsid w:val="7F40F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896CF7"/>
  <w15:chartTrackingRefBased/>
  <w15:docId w15:val="{B6A0CB7D-803D-4519-BB92-9E36D312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link w:val="Corpodetexto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styleId="Recuodecorpodetexto">
    <w:name w:val="Body Text Indent"/>
    <w:basedOn w:val="Normal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33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after="100" w:line="240" w:lineRule="auto"/>
    </w:pPr>
    <w:rPr>
      <w:sz w:val="24"/>
      <w:szCs w:val="24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character" w:customStyle="1" w:styleId="CorpodetextoChar">
    <w:name w:val="Corpo de texto Char"/>
    <w:link w:val="Corpodetexto"/>
    <w:rsid w:val="00BA4EA6"/>
    <w:rPr>
      <w:snapToGrid w:val="0"/>
      <w:lang w:val="en-US" w:eastAsia="en-US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Valter\Configura&#231;&#245;es%20locais\Temp\rup_vision_s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013F2DEF8B3E4EA846BD5C88FCB6F2" ma:contentTypeVersion="3" ma:contentTypeDescription="Crie um novo documento." ma:contentTypeScope="" ma:versionID="6e20f83fe76431d5c89ab5321d225eef">
  <xsd:schema xmlns:xsd="http://www.w3.org/2001/XMLSchema" xmlns:xs="http://www.w3.org/2001/XMLSchema" xmlns:p="http://schemas.microsoft.com/office/2006/metadata/properties" xmlns:ns2="1ee68358-99f3-491e-b348-1b33c7d7a4fd" targetNamespace="http://schemas.microsoft.com/office/2006/metadata/properties" ma:root="true" ma:fieldsID="55174caf92e289a828a3ff5c0f2c1122" ns2:_="">
    <xsd:import namespace="1ee68358-99f3-491e-b348-1b33c7d7a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68358-99f3-491e-b348-1b33c7d7a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812805-0749-49CA-A310-76323309FA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A3F35C-79FB-4044-8E63-4E11AC257D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551C9B-1526-43C6-BB3B-01C035611D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e68358-99f3-491e-b348-1b33c7d7a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rup_vision_sp</Template>
  <TotalTime>18</TotalTime>
  <Pages>1</Pages>
  <Words>2264</Words>
  <Characters>12231</Characters>
  <Application>Microsoft Office Word</Application>
  <DocSecurity>2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Company>Fatec Campinas</Company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Safe Track</dc:subject>
  <dc:creator>Valter</dc:creator>
  <cp:keywords/>
  <dc:description/>
  <cp:lastModifiedBy>Elaine Lana</cp:lastModifiedBy>
  <cp:revision>10</cp:revision>
  <cp:lastPrinted>2001-03-15T17:26:00Z</cp:lastPrinted>
  <dcterms:created xsi:type="dcterms:W3CDTF">2025-08-24T04:45:00Z</dcterms:created>
  <dcterms:modified xsi:type="dcterms:W3CDTF">2025-10-04T22:36:00Z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0x01010084013F2DEF8B3E4EA846BD5C88FCB6F2</vt:lpwstr>
  </property>
</Properties>
</file>